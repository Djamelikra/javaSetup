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58A2A828" w14:textId="2887967B" w:rsidR="00103DBA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8983586" w:history="1">
        <w:r w:rsidR="00103DBA" w:rsidRPr="004E6D21">
          <w:rPr>
            <w:rStyle w:val="Lienhypertexte"/>
            <w:noProof/>
          </w:rPr>
          <w:t>1. Prolégomènes</w:t>
        </w:r>
        <w:r w:rsidR="00103DBA">
          <w:rPr>
            <w:noProof/>
            <w:webHidden/>
          </w:rPr>
          <w:tab/>
        </w:r>
        <w:r w:rsidR="00103DBA">
          <w:rPr>
            <w:noProof/>
            <w:webHidden/>
          </w:rPr>
          <w:fldChar w:fldCharType="begin"/>
        </w:r>
        <w:r w:rsidR="00103DBA">
          <w:rPr>
            <w:noProof/>
            <w:webHidden/>
          </w:rPr>
          <w:instrText xml:space="preserve"> PAGEREF _Toc108983586 \h </w:instrText>
        </w:r>
        <w:r w:rsidR="00103DBA">
          <w:rPr>
            <w:noProof/>
            <w:webHidden/>
          </w:rPr>
        </w:r>
        <w:r w:rsidR="00103DBA">
          <w:rPr>
            <w:noProof/>
            <w:webHidden/>
          </w:rPr>
          <w:fldChar w:fldCharType="separate"/>
        </w:r>
        <w:r w:rsidR="00103DBA">
          <w:rPr>
            <w:noProof/>
            <w:webHidden/>
          </w:rPr>
          <w:t>1</w:t>
        </w:r>
        <w:r w:rsidR="00103DBA">
          <w:rPr>
            <w:noProof/>
            <w:webHidden/>
          </w:rPr>
          <w:fldChar w:fldCharType="end"/>
        </w:r>
      </w:hyperlink>
    </w:p>
    <w:p w14:paraId="7319FCC4" w14:textId="7DF29153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87" w:history="1">
        <w:r w:rsidRPr="004E6D21">
          <w:rPr>
            <w:rStyle w:val="Lienhypertexte"/>
            <w:noProof/>
          </w:rPr>
          <w:t>1.1. Héritage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02DD2B" w14:textId="25EB277A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88" w:history="1">
        <w:r w:rsidRPr="004E6D21">
          <w:rPr>
            <w:rStyle w:val="Lienhypertexte"/>
            <w:noProof/>
          </w:rPr>
          <w:t>1.2. Compilation d’un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B9F19" w14:textId="46EE70F5" w:rsidR="00103DBA" w:rsidRDefault="00103DB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3589" w:history="1">
        <w:r w:rsidRPr="004E6D21">
          <w:rPr>
            <w:rStyle w:val="Lienhypertexte"/>
            <w:noProof/>
          </w:rPr>
          <w:t>1.2.1. Java est un langage compilé et interprété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43722E" w14:textId="0D32BD1C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90" w:history="1">
        <w:r w:rsidRPr="004E6D21">
          <w:rPr>
            <w:rStyle w:val="Lienhypertexte"/>
            <w:noProof/>
          </w:rPr>
          <w:t>1.3. Les concepts de JRE, JVM et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7FF7FF" w14:textId="650DF86A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91" w:history="1">
        <w:r w:rsidRPr="004E6D21">
          <w:rPr>
            <w:rStyle w:val="Lienhypertexte"/>
            <w:noProof/>
          </w:rPr>
          <w:t>1.4. Historique des versions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59CEB3" w14:textId="2933741C" w:rsidR="00103DBA" w:rsidRDefault="00103DB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3592" w:history="1">
        <w:r w:rsidRPr="004E6D21">
          <w:rPr>
            <w:rStyle w:val="Lienhypertexte"/>
            <w:noProof/>
          </w:rPr>
          <w:t>1.4.1. Release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5B736E" w14:textId="33F473DB" w:rsidR="00103DBA" w:rsidRDefault="00103DB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593" w:history="1">
        <w:r w:rsidRPr="004E6D21">
          <w:rPr>
            <w:rStyle w:val="Lienhypertexte"/>
            <w:noProof/>
          </w:rPr>
          <w:t>2.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682AF7" w14:textId="29442B29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94" w:history="1">
        <w:r w:rsidRPr="004E6D21">
          <w:rPr>
            <w:rStyle w:val="Lienhypertexte"/>
            <w:noProof/>
          </w:rPr>
          <w:t>2.1. Prérequis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44FDB4" w14:textId="6BB3CE7A" w:rsidR="00103DBA" w:rsidRDefault="00103DBA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8983595" w:history="1">
        <w:r w:rsidRPr="004E6D21">
          <w:rPr>
            <w:rStyle w:val="Lienhypertexte"/>
            <w:noProof/>
          </w:rPr>
          <w:t>2.1.1. Les trois types configurations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C5B02B" w14:textId="55271688" w:rsidR="00103DBA" w:rsidRDefault="00103DB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596" w:history="1">
        <w:r w:rsidRPr="004E6D21">
          <w:rPr>
            <w:rStyle w:val="Lienhypertexte"/>
            <w:noProof/>
          </w:rPr>
          <w:t>3.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429ED" w14:textId="52127633" w:rsidR="00103DBA" w:rsidRDefault="00103DBA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8983597" w:history="1">
        <w:r w:rsidRPr="004E6D21">
          <w:rPr>
            <w:rStyle w:val="Lienhypertexte"/>
            <w:noProof/>
          </w:rPr>
          <w:t>3.1. Bytecode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94DCD" w14:textId="208EAB54" w:rsidR="00103DBA" w:rsidRDefault="00103DBA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8983598" w:history="1">
        <w:r w:rsidRPr="004E6D21">
          <w:rPr>
            <w:rStyle w:val="Lienhypertexte"/>
            <w:noProof/>
          </w:rPr>
          <w:t>4.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_Toc108983598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0C287" w14:textId="24BA901C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8983586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8983587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lastRenderedPageBreak/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7E5A6395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2C059B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68FA1754" w:rsidR="00F52F4E" w:rsidRPr="00F52F4E" w:rsidRDefault="00F52F4E" w:rsidP="00427D16">
      <w:pPr>
        <w:pStyle w:val="Titre2"/>
      </w:pPr>
      <w:bookmarkStart w:id="2" w:name="_Toc108983588"/>
      <w:r>
        <w:t>Compilation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2F8742FA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27A26284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2C059B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0D8F662A" w:rsidR="003C5970" w:rsidRDefault="002C059B" w:rsidP="002C059B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5E826468" w:rsidR="009645D8" w:rsidRDefault="00DE5ABA" w:rsidP="00DE5ABA">
      <w:pPr>
        <w:pStyle w:val="Titre3"/>
      </w:pPr>
      <w:bookmarkStart w:id="3" w:name="_Toc108983589"/>
      <w:r>
        <w:t>Java est un langage compilé et interprété</w:t>
      </w:r>
      <w:bookmarkEnd w:id="3"/>
    </w:p>
    <w:p w14:paraId="4B52C33F" w14:textId="3C1DAD98" w:rsidR="00DE5ABA" w:rsidRDefault="00DE5ABA" w:rsidP="00DE5ABA">
      <w:hyperlink r:id="rId11" w:history="1">
        <w:r w:rsidRPr="00E35270">
          <w:rPr>
            <w:rStyle w:val="Lienhypertexte"/>
          </w:rPr>
          <w:t>https://www.emse.fr/~picard/cours/1A/java/tp1a.html</w:t>
        </w:r>
      </w:hyperlink>
    </w:p>
    <w:p w14:paraId="75D6C7BC" w14:textId="77777777" w:rsidR="00DE5ABA" w:rsidRPr="00DE5ABA" w:rsidRDefault="00DE5ABA" w:rsidP="00DE5ABA"/>
    <w:p w14:paraId="141B792F" w14:textId="77777777" w:rsidR="00DE5ABA" w:rsidRDefault="00DE5ABA" w:rsidP="00403A6C"/>
    <w:p w14:paraId="330A74C0" w14:textId="5E13F62F" w:rsidR="006A6035" w:rsidRDefault="006A6035" w:rsidP="00403A6C">
      <w:r>
        <w:rPr>
          <w:noProof/>
        </w:rPr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4" w:name="_Toc108983590"/>
      <w:r>
        <w:t>Les concepts de JRE, JVM et JDK</w:t>
      </w:r>
      <w:bookmarkEnd w:id="4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lastRenderedPageBreak/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5" w:name="_Toc108983591"/>
      <w:r>
        <w:t>Historique des versions de Java</w:t>
      </w:r>
      <w:bookmarkEnd w:id="5"/>
    </w:p>
    <w:p w14:paraId="23E95E79" w14:textId="2C978616" w:rsidR="00D22331" w:rsidRDefault="00000000" w:rsidP="00D22331">
      <w:hyperlink r:id="rId15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6" w:name="_Toc108983592"/>
      <w:r>
        <w:rPr>
          <w:rStyle w:val="mw-headline"/>
        </w:rPr>
        <w:t>Release table</w:t>
      </w:r>
      <w:bookmarkEnd w:id="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16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17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18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19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0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1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lastRenderedPageBreak/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rPr>
                <w:vertAlign w:val="superscript"/>
              </w:rPr>
              <w:fldChar w:fldCharType="begin"/>
            </w:r>
            <w:r w:rsidRPr="00C86A23">
              <w:rPr>
                <w:vertAlign w:val="superscript"/>
                <w:lang w:val="en-US"/>
              </w:rPr>
              <w:instrText xml:space="preserve"> HYPERLINK "https://en.wikipedia.org/wiki/Java_version_history" \l "cite_note-IBM_Semeru-12" </w:instrText>
            </w:r>
            <w:r>
              <w:rPr>
                <w:vertAlign w:val="superscript"/>
              </w:rP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vertAlign w:val="superscript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2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3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4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5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E84243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26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27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28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7" w:name="_Toc108983593"/>
      <w:r>
        <w:t>Installation</w:t>
      </w:r>
      <w:bookmarkEnd w:id="7"/>
    </w:p>
    <w:p w14:paraId="3EC107B1" w14:textId="58266083" w:rsidR="00E3493A" w:rsidRDefault="00D70717" w:rsidP="00D70717">
      <w:pPr>
        <w:pStyle w:val="Titre2"/>
      </w:pPr>
      <w:bookmarkStart w:id="8" w:name="_Toc108983594"/>
      <w:r>
        <w:t>Prérequis hardware</w:t>
      </w:r>
      <w:bookmarkEnd w:id="8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9" w:name="_Toc108983595"/>
      <w:r>
        <w:t>Les trois types configurations hardware</w:t>
      </w:r>
      <w:bookmarkEnd w:id="9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0" w:name="_Toc108983596"/>
      <w:r>
        <w:t>Tests</w:t>
      </w:r>
      <w:bookmarkEnd w:id="10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1" w:name="_Toc108983597"/>
      <w:r>
        <w:t>Bytecode</w:t>
      </w:r>
      <w:bookmarkEnd w:id="11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2" w:name="_Toc108983598"/>
      <w:r>
        <w:t>Links</w:t>
      </w:r>
      <w:bookmarkEnd w:id="12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lastRenderedPageBreak/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7F860" w14:textId="77777777" w:rsidR="00C159E9" w:rsidRDefault="00C159E9" w:rsidP="00403A6C">
      <w:pPr>
        <w:spacing w:after="0" w:line="240" w:lineRule="auto"/>
      </w:pPr>
      <w:r>
        <w:separator/>
      </w:r>
    </w:p>
  </w:endnote>
  <w:endnote w:type="continuationSeparator" w:id="0">
    <w:p w14:paraId="7E2AE985" w14:textId="77777777" w:rsidR="00C159E9" w:rsidRDefault="00C159E9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CEA87" w14:textId="77777777" w:rsidR="00C159E9" w:rsidRDefault="00C159E9" w:rsidP="00403A6C">
      <w:pPr>
        <w:spacing w:after="0" w:line="240" w:lineRule="auto"/>
      </w:pPr>
      <w:r>
        <w:separator/>
      </w:r>
    </w:p>
  </w:footnote>
  <w:footnote w:type="continuationSeparator" w:id="0">
    <w:p w14:paraId="6EDA05D3" w14:textId="77777777" w:rsidR="00C159E9" w:rsidRDefault="00C159E9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7CC56A0F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E84243">
            <w:rPr>
              <w:rFonts w:asciiTheme="majorBidi" w:hAnsiTheme="majorBidi" w:cstheme="majorBidi"/>
              <w:noProof/>
              <w:sz w:val="18"/>
              <w:szCs w:val="18"/>
            </w:rPr>
            <w:t>17-07-2022 20:46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6123D"/>
    <w:rsid w:val="00091F57"/>
    <w:rsid w:val="0009336F"/>
    <w:rsid w:val="000E7F6C"/>
    <w:rsid w:val="000F1D3B"/>
    <w:rsid w:val="00103DBA"/>
    <w:rsid w:val="00113F25"/>
    <w:rsid w:val="00173EB2"/>
    <w:rsid w:val="00183426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5BCD"/>
    <w:rsid w:val="003C5970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57E9"/>
    <w:rsid w:val="00606DC7"/>
    <w:rsid w:val="0061793C"/>
    <w:rsid w:val="006250AF"/>
    <w:rsid w:val="00636F72"/>
    <w:rsid w:val="00663F98"/>
    <w:rsid w:val="006765FE"/>
    <w:rsid w:val="00682756"/>
    <w:rsid w:val="006A5433"/>
    <w:rsid w:val="006A6035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76C76"/>
    <w:rsid w:val="00796A28"/>
    <w:rsid w:val="007B06D2"/>
    <w:rsid w:val="007C4AFC"/>
    <w:rsid w:val="007D3C96"/>
    <w:rsid w:val="007E26C3"/>
    <w:rsid w:val="007F4A36"/>
    <w:rsid w:val="008D2601"/>
    <w:rsid w:val="008F5868"/>
    <w:rsid w:val="00921322"/>
    <w:rsid w:val="009270EF"/>
    <w:rsid w:val="00937ABE"/>
    <w:rsid w:val="00947346"/>
    <w:rsid w:val="009645D8"/>
    <w:rsid w:val="009C79B6"/>
    <w:rsid w:val="009E2F33"/>
    <w:rsid w:val="009E4AFE"/>
    <w:rsid w:val="00A00011"/>
    <w:rsid w:val="00A055BF"/>
    <w:rsid w:val="00A30F1D"/>
    <w:rsid w:val="00A3127F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72642"/>
    <w:rsid w:val="00B81A43"/>
    <w:rsid w:val="00B8554C"/>
    <w:rsid w:val="00B87EC6"/>
    <w:rsid w:val="00BA3336"/>
    <w:rsid w:val="00BA5334"/>
    <w:rsid w:val="00BC2636"/>
    <w:rsid w:val="00BE4292"/>
    <w:rsid w:val="00C14324"/>
    <w:rsid w:val="00C159E9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84243"/>
    <w:rsid w:val="00EA7BDC"/>
    <w:rsid w:val="00ED2399"/>
    <w:rsid w:val="00ED33E9"/>
    <w:rsid w:val="00F14518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hyperlink" Target="https://en.wikipedia.org/wiki/Java_version_history" TargetMode="External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Java_version_history" TargetMode="External"/><Relationship Id="rId25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Java_version_history" TargetMode="External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mse.fr/~picard/cours/1A/java/tp1a.html" TargetMode="External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Java_version_history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366</TotalTime>
  <Pages>8</Pages>
  <Words>1154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62</cp:revision>
  <dcterms:created xsi:type="dcterms:W3CDTF">2022-07-14T17:44:00Z</dcterms:created>
  <dcterms:modified xsi:type="dcterms:W3CDTF">2022-07-17T18:52:00Z</dcterms:modified>
</cp:coreProperties>
</file>
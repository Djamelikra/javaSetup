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4AEB1BF5" w14:textId="6516C818" w:rsidR="009E4AFE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8983209" w:history="1">
        <w:r w:rsidR="009E4AFE" w:rsidRPr="004B7F09">
          <w:rPr>
            <w:rStyle w:val="Lienhypertexte"/>
            <w:noProof/>
          </w:rPr>
          <w:t>1. Prolégomènes</w:t>
        </w:r>
        <w:r w:rsidR="009E4AFE">
          <w:rPr>
            <w:noProof/>
            <w:webHidden/>
          </w:rPr>
          <w:tab/>
        </w:r>
        <w:r w:rsidR="009E4AFE">
          <w:rPr>
            <w:noProof/>
            <w:webHidden/>
          </w:rPr>
          <w:fldChar w:fldCharType="begin"/>
        </w:r>
        <w:r w:rsidR="009E4AFE">
          <w:rPr>
            <w:noProof/>
            <w:webHidden/>
          </w:rPr>
          <w:instrText xml:space="preserve"> PAGEREF _Toc108983209 \h </w:instrText>
        </w:r>
        <w:r w:rsidR="009E4AFE">
          <w:rPr>
            <w:noProof/>
            <w:webHidden/>
          </w:rPr>
        </w:r>
        <w:r w:rsidR="009E4AFE">
          <w:rPr>
            <w:noProof/>
            <w:webHidden/>
          </w:rPr>
          <w:fldChar w:fldCharType="separate"/>
        </w:r>
        <w:r w:rsidR="009E4AFE">
          <w:rPr>
            <w:noProof/>
            <w:webHidden/>
          </w:rPr>
          <w:t>1</w:t>
        </w:r>
        <w:r w:rsidR="009E4AFE">
          <w:rPr>
            <w:noProof/>
            <w:webHidden/>
          </w:rPr>
          <w:fldChar w:fldCharType="end"/>
        </w:r>
      </w:hyperlink>
    </w:p>
    <w:p w14:paraId="389C53EE" w14:textId="17B542E1" w:rsidR="009E4AFE" w:rsidRDefault="009E4AF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210" w:history="1">
        <w:r w:rsidRPr="004B7F09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04CA7B4" w14:textId="33AEB242" w:rsidR="009E4AFE" w:rsidRDefault="009E4AF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211" w:history="1">
        <w:r w:rsidRPr="004B7F09">
          <w:rPr>
            <w:rStyle w:val="Lienhypertexte"/>
            <w:noProof/>
          </w:rPr>
          <w:t>1.2. Compilation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7CA80D9" w14:textId="09506C61" w:rsidR="009E4AFE" w:rsidRDefault="009E4AF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212" w:history="1">
        <w:r w:rsidRPr="004B7F09">
          <w:rPr>
            <w:rStyle w:val="Lienhypertexte"/>
            <w:noProof/>
          </w:rPr>
          <w:t>1.3. Les concepts de JRE, JVM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BE0A95" w14:textId="64B3CA38" w:rsidR="009E4AFE" w:rsidRDefault="009E4AF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213" w:history="1">
        <w:r w:rsidRPr="004B7F09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A8B272" w14:textId="68B5D9EB" w:rsidR="009E4AFE" w:rsidRDefault="009E4AF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8983214" w:history="1">
        <w:r w:rsidRPr="004B7F09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D2A1B9" w14:textId="51E4C278" w:rsidR="009E4AFE" w:rsidRDefault="009E4AFE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83215" w:history="1">
        <w:r w:rsidRPr="004B7F09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92F5AC" w14:textId="7B7EF0B5" w:rsidR="009E4AFE" w:rsidRDefault="009E4AF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216" w:history="1">
        <w:r w:rsidRPr="004B7F09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E79B8E" w14:textId="35C77D28" w:rsidR="009E4AFE" w:rsidRDefault="009E4AFE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8983217" w:history="1">
        <w:r w:rsidRPr="004B7F09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4768C8" w14:textId="0EFAED7D" w:rsidR="009E4AFE" w:rsidRDefault="009E4AFE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83218" w:history="1">
        <w:r w:rsidRPr="004B7F09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8BA476" w14:textId="0EF25FC7" w:rsidR="009E4AFE" w:rsidRDefault="009E4AFE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219" w:history="1">
        <w:r w:rsidRPr="004B7F09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311A9B" w14:textId="5D988116" w:rsidR="009E4AFE" w:rsidRDefault="009E4AFE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83220" w:history="1">
        <w:r w:rsidRPr="004B7F09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40C287" w14:textId="54D6A10C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8983209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8983210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lastRenderedPageBreak/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7E5A6395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2C059B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68FA1754" w:rsidR="00F52F4E" w:rsidRPr="00F52F4E" w:rsidRDefault="00F52F4E" w:rsidP="00427D16">
      <w:pPr>
        <w:pStyle w:val="Titre2"/>
      </w:pPr>
      <w:bookmarkStart w:id="2" w:name="_Toc108983211"/>
      <w:r>
        <w:t>Compilation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2F8742FA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27A26284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2C059B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0D8F662A" w:rsidR="003C5970" w:rsidRDefault="002C059B" w:rsidP="002C059B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77777777" w:rsidR="009645D8" w:rsidRDefault="009645D8" w:rsidP="00403A6C"/>
    <w:p w14:paraId="330A74C0" w14:textId="5E13F62F" w:rsidR="006A6035" w:rsidRDefault="006A6035" w:rsidP="00403A6C">
      <w:r>
        <w:rPr>
          <w:noProof/>
        </w:rPr>
        <w:lastRenderedPageBreak/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33FBF796" w:rsidR="00F713DB" w:rsidRDefault="00B56BAC" w:rsidP="00E3493A">
      <w:pPr>
        <w:pStyle w:val="Titre2"/>
      </w:pPr>
      <w:bookmarkStart w:id="3" w:name="_Toc108983212"/>
      <w:r>
        <w:t>Les concepts de JRE, JVM et JDK</w:t>
      </w:r>
      <w:bookmarkEnd w:id="3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72C485FB" w:rsidR="00937ABE" w:rsidRDefault="00937ABE" w:rsidP="00403A6C">
      <w:r>
        <w:t>Java reprend la syntaxe du C.</w:t>
      </w:r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4" w:name="_Toc108983213"/>
      <w:r>
        <w:lastRenderedPageBreak/>
        <w:t>Historique des versions de Java</w:t>
      </w:r>
      <w:bookmarkEnd w:id="4"/>
    </w:p>
    <w:p w14:paraId="23E95E79" w14:textId="2C978616" w:rsidR="00D22331" w:rsidRDefault="00000000" w:rsidP="00D22331">
      <w:hyperlink r:id="rId14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5" w:name="_Toc108983214"/>
      <w:r>
        <w:rPr>
          <w:rStyle w:val="mw-headline"/>
        </w:rPr>
        <w:t>Release table</w:t>
      </w:r>
      <w:bookmarkEnd w:id="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15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16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17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18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19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0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lastRenderedPageBreak/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1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2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3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24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252743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25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26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27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6" w:name="_Toc108983215"/>
      <w:r>
        <w:t>Installation</w:t>
      </w:r>
      <w:bookmarkEnd w:id="6"/>
    </w:p>
    <w:p w14:paraId="3EC107B1" w14:textId="58266083" w:rsidR="00E3493A" w:rsidRDefault="00D70717" w:rsidP="00D70717">
      <w:pPr>
        <w:pStyle w:val="Titre2"/>
      </w:pPr>
      <w:bookmarkStart w:id="7" w:name="_Toc108983216"/>
      <w:r>
        <w:t>Prérequis hardware</w:t>
      </w:r>
      <w:bookmarkEnd w:id="7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8" w:name="_Toc108983217"/>
      <w:r>
        <w:t>Les trois types configurations hardware</w:t>
      </w:r>
      <w:bookmarkEnd w:id="8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9" w:name="_Toc108983218"/>
      <w:r>
        <w:t>Tests</w:t>
      </w:r>
      <w:bookmarkEnd w:id="9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0" w:name="_Toc108983219"/>
      <w:r>
        <w:t>Bytecode</w:t>
      </w:r>
      <w:bookmarkEnd w:id="10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1" w:name="_Toc108983220"/>
      <w:r>
        <w:t>Links</w:t>
      </w:r>
      <w:bookmarkEnd w:id="11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lastRenderedPageBreak/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2545F" w14:textId="77777777" w:rsidR="007E26C3" w:rsidRDefault="007E26C3" w:rsidP="00403A6C">
      <w:pPr>
        <w:spacing w:after="0" w:line="240" w:lineRule="auto"/>
      </w:pPr>
      <w:r>
        <w:separator/>
      </w:r>
    </w:p>
  </w:endnote>
  <w:endnote w:type="continuationSeparator" w:id="0">
    <w:p w14:paraId="5036FE18" w14:textId="77777777" w:rsidR="007E26C3" w:rsidRDefault="007E26C3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26C48" w14:textId="77777777" w:rsidR="007E26C3" w:rsidRDefault="007E26C3" w:rsidP="00403A6C">
      <w:pPr>
        <w:spacing w:after="0" w:line="240" w:lineRule="auto"/>
      </w:pPr>
      <w:r>
        <w:separator/>
      </w:r>
    </w:p>
  </w:footnote>
  <w:footnote w:type="continuationSeparator" w:id="0">
    <w:p w14:paraId="69F67501" w14:textId="77777777" w:rsidR="007E26C3" w:rsidRDefault="007E26C3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6562CC9D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252743">
            <w:rPr>
              <w:rFonts w:asciiTheme="majorBidi" w:hAnsiTheme="majorBidi" w:cstheme="majorBidi"/>
              <w:noProof/>
              <w:sz w:val="18"/>
              <w:szCs w:val="18"/>
            </w:rPr>
            <w:t>17-07-2022 20:03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6123D"/>
    <w:rsid w:val="00091F57"/>
    <w:rsid w:val="0009336F"/>
    <w:rsid w:val="000E7F6C"/>
    <w:rsid w:val="000F1D3B"/>
    <w:rsid w:val="00113F25"/>
    <w:rsid w:val="00173EB2"/>
    <w:rsid w:val="00183426"/>
    <w:rsid w:val="001D2FB8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35FF"/>
    <w:rsid w:val="00376DE7"/>
    <w:rsid w:val="00381279"/>
    <w:rsid w:val="00391A36"/>
    <w:rsid w:val="003952A0"/>
    <w:rsid w:val="003B5BCD"/>
    <w:rsid w:val="003C5970"/>
    <w:rsid w:val="00403A6C"/>
    <w:rsid w:val="00427D16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57E9"/>
    <w:rsid w:val="00606DC7"/>
    <w:rsid w:val="0061793C"/>
    <w:rsid w:val="006250AF"/>
    <w:rsid w:val="00636F72"/>
    <w:rsid w:val="00663F98"/>
    <w:rsid w:val="006765FE"/>
    <w:rsid w:val="00682756"/>
    <w:rsid w:val="006A5433"/>
    <w:rsid w:val="006A6035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76C76"/>
    <w:rsid w:val="00796A28"/>
    <w:rsid w:val="007B06D2"/>
    <w:rsid w:val="007C4AFC"/>
    <w:rsid w:val="007D3C96"/>
    <w:rsid w:val="007E26C3"/>
    <w:rsid w:val="007F4A36"/>
    <w:rsid w:val="008D2601"/>
    <w:rsid w:val="008F5868"/>
    <w:rsid w:val="00921322"/>
    <w:rsid w:val="009270EF"/>
    <w:rsid w:val="00937ABE"/>
    <w:rsid w:val="00947346"/>
    <w:rsid w:val="009645D8"/>
    <w:rsid w:val="009C79B6"/>
    <w:rsid w:val="009E2F33"/>
    <w:rsid w:val="009E4AFE"/>
    <w:rsid w:val="00A00011"/>
    <w:rsid w:val="00A055BF"/>
    <w:rsid w:val="00A30F1D"/>
    <w:rsid w:val="00A3127F"/>
    <w:rsid w:val="00A80F36"/>
    <w:rsid w:val="00A957BA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72642"/>
    <w:rsid w:val="00B81A43"/>
    <w:rsid w:val="00B8554C"/>
    <w:rsid w:val="00B87EC6"/>
    <w:rsid w:val="00BA3336"/>
    <w:rsid w:val="00BA5334"/>
    <w:rsid w:val="00BC2636"/>
    <w:rsid w:val="00BE4292"/>
    <w:rsid w:val="00C14324"/>
    <w:rsid w:val="00C31FEB"/>
    <w:rsid w:val="00C33EE7"/>
    <w:rsid w:val="00C47C98"/>
    <w:rsid w:val="00C611BD"/>
    <w:rsid w:val="00C86A23"/>
    <w:rsid w:val="00CB3DB7"/>
    <w:rsid w:val="00CC2EBF"/>
    <w:rsid w:val="00D00386"/>
    <w:rsid w:val="00D013F6"/>
    <w:rsid w:val="00D22331"/>
    <w:rsid w:val="00D2517D"/>
    <w:rsid w:val="00D34F33"/>
    <w:rsid w:val="00D62164"/>
    <w:rsid w:val="00D64368"/>
    <w:rsid w:val="00D70717"/>
    <w:rsid w:val="00D72E35"/>
    <w:rsid w:val="00D954F4"/>
    <w:rsid w:val="00DE5C9D"/>
    <w:rsid w:val="00DF53B1"/>
    <w:rsid w:val="00DF561E"/>
    <w:rsid w:val="00E3286F"/>
    <w:rsid w:val="00E3493A"/>
    <w:rsid w:val="00E564FA"/>
    <w:rsid w:val="00E649D1"/>
    <w:rsid w:val="00E706E5"/>
    <w:rsid w:val="00EA7BDC"/>
    <w:rsid w:val="00ED2399"/>
    <w:rsid w:val="00ED33E9"/>
    <w:rsid w:val="00F14518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Java_version_history" TargetMode="External"/><Relationship Id="rId26" Type="http://schemas.openxmlformats.org/officeDocument/2006/relationships/hyperlink" Target="https://en.wikipedia.org/wiki/Java_version_histo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Java_version_histor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hyperlink" Target="https://en.wikipedia.org/wiki/Java_version_history" TargetMode="External"/><Relationship Id="rId25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Java_version_history" TargetMode="External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Java_version_history" TargetMode="External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Java_version_history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Java_version_history" TargetMode="External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361</TotalTime>
  <Pages>8</Pages>
  <Words>1111</Words>
  <Characters>6116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59</cp:revision>
  <dcterms:created xsi:type="dcterms:W3CDTF">2022-07-14T17:44:00Z</dcterms:created>
  <dcterms:modified xsi:type="dcterms:W3CDTF">2022-07-17T18:46:00Z</dcterms:modified>
</cp:coreProperties>
</file>
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ED728" w14:textId="68B02604" w:rsidR="00D954F4" w:rsidRDefault="00D954F4" w:rsidP="00D954F4">
      <w:pPr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</w:pPr>
      <w:r w:rsidRPr="00D954F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>Install</w:t>
      </w:r>
      <w:r w:rsidR="006F4FD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>er</w:t>
      </w:r>
      <w:r w:rsidRPr="00D954F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 xml:space="preserve"> l’environnement de développement java</w:t>
      </w:r>
    </w:p>
    <w:p w14:paraId="50D04D78" w14:textId="77777777" w:rsidR="00D954F4" w:rsidRPr="00D954F4" w:rsidRDefault="00D954F4" w:rsidP="00D954F4">
      <w:pPr>
        <w:rPr>
          <w:sz w:val="14"/>
          <w:szCs w:val="14"/>
        </w:rPr>
      </w:pPr>
    </w:p>
    <w:p w14:paraId="7D67C47C" w14:textId="7F85ED31" w:rsidR="000F7588" w:rsidRDefault="00B338FD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109070114" w:history="1">
        <w:r w:rsidR="000F7588" w:rsidRPr="009F184C">
          <w:rPr>
            <w:rStyle w:val="Lienhypertexte"/>
            <w:noProof/>
          </w:rPr>
          <w:t>1. Prolégomènes</w:t>
        </w:r>
        <w:r w:rsidR="000F7588">
          <w:rPr>
            <w:noProof/>
            <w:webHidden/>
          </w:rPr>
          <w:tab/>
        </w:r>
        <w:r w:rsidR="000F7588">
          <w:rPr>
            <w:noProof/>
            <w:webHidden/>
          </w:rPr>
          <w:fldChar w:fldCharType="begin"/>
        </w:r>
        <w:r w:rsidR="000F7588">
          <w:rPr>
            <w:noProof/>
            <w:webHidden/>
          </w:rPr>
          <w:instrText xml:space="preserve"> PAGEREF _Toc109070114 \h </w:instrText>
        </w:r>
        <w:r w:rsidR="000F7588">
          <w:rPr>
            <w:noProof/>
            <w:webHidden/>
          </w:rPr>
        </w:r>
        <w:r w:rsidR="000F7588">
          <w:rPr>
            <w:noProof/>
            <w:webHidden/>
          </w:rPr>
          <w:fldChar w:fldCharType="separate"/>
        </w:r>
        <w:r w:rsidR="000F7588">
          <w:rPr>
            <w:noProof/>
            <w:webHidden/>
          </w:rPr>
          <w:t>1</w:t>
        </w:r>
        <w:r w:rsidR="000F7588">
          <w:rPr>
            <w:noProof/>
            <w:webHidden/>
          </w:rPr>
          <w:fldChar w:fldCharType="end"/>
        </w:r>
      </w:hyperlink>
    </w:p>
    <w:p w14:paraId="10E9BE03" w14:textId="30F60FB2" w:rsidR="000F7588" w:rsidRDefault="000F7588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070115" w:history="1">
        <w:r w:rsidRPr="009F184C">
          <w:rPr>
            <w:rStyle w:val="Lienhypertexte"/>
            <w:noProof/>
          </w:rPr>
          <w:t>1.1. Héritage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_Toc109070115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22B4165" w14:textId="5AC131B3" w:rsidR="000F7588" w:rsidRDefault="000F7588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070116" w:history="1">
        <w:r w:rsidRPr="009F184C">
          <w:rPr>
            <w:rStyle w:val="Lienhypertexte"/>
            <w:noProof/>
          </w:rPr>
          <w:t>1.2. Compilations d’un programme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_Toc109070116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078A466" w14:textId="2A97E21E" w:rsidR="000F7588" w:rsidRDefault="000F7588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070117" w:history="1">
        <w:r w:rsidRPr="009F184C">
          <w:rPr>
            <w:rStyle w:val="Lienhypertexte"/>
            <w:noProof/>
          </w:rPr>
          <w:t>1.2.1. Compilation classique d’un programme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_Toc109070117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F479554" w14:textId="534101C3" w:rsidR="000F7588" w:rsidRDefault="000F7588">
      <w:pPr>
        <w:pStyle w:val="TM4"/>
        <w:tabs>
          <w:tab w:val="right" w:leader="hyphen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109070118" w:history="1">
        <w:r w:rsidRPr="009F184C">
          <w:rPr>
            <w:rStyle w:val="Lienhypertexte"/>
            <w:noProof/>
          </w:rPr>
          <w:t>1.2.1.1. La compilation classique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_Toc109070118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8387ACD" w14:textId="325E1932" w:rsidR="000F7588" w:rsidRDefault="000F7588">
      <w:pPr>
        <w:pStyle w:val="TM4"/>
        <w:tabs>
          <w:tab w:val="right" w:leader="hyphen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109070119" w:history="1">
        <w:r w:rsidRPr="009F184C">
          <w:rPr>
            <w:rStyle w:val="Lienhypertexte"/>
            <w:noProof/>
          </w:rPr>
          <w:t>1.2.1.2. La compilation avec l’exemple du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_Toc109070119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9CBF428" w14:textId="1EAA591E" w:rsidR="000F7588" w:rsidRDefault="000F7588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070120" w:history="1">
        <w:r w:rsidRPr="009F184C">
          <w:rPr>
            <w:rStyle w:val="Lienhypertexte"/>
            <w:noProof/>
          </w:rPr>
          <w:t>1.2.2. Java est un langage compilé et interprété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_Toc109070120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062976C" w14:textId="12B5C256" w:rsidR="000F7588" w:rsidRDefault="000F7588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070121" w:history="1">
        <w:r w:rsidRPr="009F184C">
          <w:rPr>
            <w:rStyle w:val="Lienhypertexte"/>
            <w:noProof/>
          </w:rPr>
          <w:t>1.3. Les concepts de JRE, JVM et JDK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_Toc109070121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157CB7F" w14:textId="39DC4A70" w:rsidR="000F7588" w:rsidRDefault="000F7588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070122" w:history="1">
        <w:r w:rsidRPr="009F184C">
          <w:rPr>
            <w:rStyle w:val="Lienhypertexte"/>
            <w:noProof/>
          </w:rPr>
          <w:t>1.4. Historique des versions de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_Toc109070122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026A900" w14:textId="2F64A48E" w:rsidR="000F7588" w:rsidRDefault="000F7588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070123" w:history="1">
        <w:r w:rsidRPr="009F184C">
          <w:rPr>
            <w:rStyle w:val="Lienhypertexte"/>
            <w:noProof/>
          </w:rPr>
          <w:t>1.4.1. Release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_Toc109070123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62E090A" w14:textId="0DA23641" w:rsidR="000F7588" w:rsidRDefault="000F7588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070124" w:history="1">
        <w:r w:rsidRPr="009F184C">
          <w:rPr>
            <w:rStyle w:val="Lienhypertexte"/>
            <w:noProof/>
          </w:rPr>
          <w:t>2. 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_Toc109070124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F1DACA3" w14:textId="095942B2" w:rsidR="000F7588" w:rsidRDefault="000F7588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070125" w:history="1">
        <w:r w:rsidRPr="009F184C">
          <w:rPr>
            <w:rStyle w:val="Lienhypertexte"/>
            <w:noProof/>
          </w:rPr>
          <w:t>2.1. Prérequis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_Toc109070125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074AF94" w14:textId="3B480DD3" w:rsidR="000F7588" w:rsidRDefault="000F7588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070126" w:history="1">
        <w:r w:rsidRPr="009F184C">
          <w:rPr>
            <w:rStyle w:val="Lienhypertexte"/>
            <w:noProof/>
          </w:rPr>
          <w:t>2.1.1. Les trois types configurations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_Toc109070126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7806363" w14:textId="0EA0C60B" w:rsidR="000F7588" w:rsidRDefault="000F7588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070127" w:history="1">
        <w:r w:rsidRPr="009F184C">
          <w:rPr>
            <w:rStyle w:val="Lienhypertexte"/>
            <w:noProof/>
          </w:rPr>
          <w:t>3. 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_Toc109070127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3717D4C" w14:textId="709D812C" w:rsidR="000F7588" w:rsidRDefault="000F7588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070128" w:history="1">
        <w:r w:rsidRPr="009F184C">
          <w:rPr>
            <w:rStyle w:val="Lienhypertexte"/>
            <w:noProof/>
          </w:rPr>
          <w:t>3.1. Bytecode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_Toc109070128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3E091A8" w14:textId="70967165" w:rsidR="000F7588" w:rsidRDefault="000F7588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070129" w:history="1">
        <w:r w:rsidRPr="009F184C">
          <w:rPr>
            <w:rStyle w:val="Lienhypertexte"/>
            <w:noProof/>
          </w:rPr>
          <w:t>4. Links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_Toc109070129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740C287" w14:textId="7940AF55" w:rsidR="00403A6C" w:rsidRDefault="00B338FD" w:rsidP="00403A6C">
      <w:r>
        <w:fldChar w:fldCharType="end"/>
      </w:r>
    </w:p>
    <w:p w14:paraId="13D8FD6D" w14:textId="067F0AE1" w:rsidR="00276EC4" w:rsidRDefault="00276EC4" w:rsidP="00403A6C"/>
    <w:p w14:paraId="52D109C4" w14:textId="27340C59" w:rsidR="00276EC4" w:rsidRDefault="00276EC4" w:rsidP="00403A6C"/>
    <w:p w14:paraId="12CA86A1" w14:textId="066C0DFF" w:rsidR="00276EC4" w:rsidRDefault="00B25D82" w:rsidP="00B25D82">
      <w:pPr>
        <w:pStyle w:val="Titre1"/>
      </w:pPr>
      <w:bookmarkStart w:id="0" w:name="_Toc109070114"/>
      <w:r>
        <w:t>Prolégomènes</w:t>
      </w:r>
      <w:bookmarkEnd w:id="0"/>
    </w:p>
    <w:p w14:paraId="68F61155" w14:textId="6E773A07" w:rsidR="00B25D82" w:rsidRDefault="00B25D82" w:rsidP="00403A6C">
      <w:r>
        <w:t>Avant d’attaquer les modalités d’installation de l’environnement de développement java</w:t>
      </w:r>
      <w:r w:rsidR="00D34F33">
        <w:t xml:space="preserve"> sous Windows</w:t>
      </w:r>
      <w:r>
        <w:t xml:space="preserve">, il convient de rappeler le contexte global de la </w:t>
      </w:r>
      <w:r w:rsidR="00E706E5">
        <w:t>technologie</w:t>
      </w:r>
      <w:r>
        <w:t xml:space="preserve"> java.</w:t>
      </w:r>
    </w:p>
    <w:p w14:paraId="60018EC5" w14:textId="5C5AABE9" w:rsidR="00796A28" w:rsidRDefault="00F713DB" w:rsidP="00403A6C">
      <w:r w:rsidRPr="00F713DB">
        <w:t>La technologie Java définit à la fois un langage de programmation orienté objet et une plateforme informatique.</w:t>
      </w:r>
    </w:p>
    <w:p w14:paraId="1D81F5EB" w14:textId="44B9E2EC" w:rsidR="00F713DB" w:rsidRDefault="006A5433" w:rsidP="00403A6C">
      <w:r w:rsidRPr="00F713DB">
        <w:t xml:space="preserve">La technologie </w:t>
      </w:r>
      <w:r w:rsidR="00F713DB" w:rsidRPr="00F713DB">
        <w:t xml:space="preserve">Java </w:t>
      </w:r>
      <w:r w:rsidR="00F713DB">
        <w:t>a été</w:t>
      </w:r>
      <w:r w:rsidR="00F713DB" w:rsidRPr="00F713DB">
        <w:t xml:space="preserve"> développée</w:t>
      </w:r>
      <w:r>
        <w:t>, en 1995</w:t>
      </w:r>
      <w:r w:rsidR="00B10213">
        <w:t xml:space="preserve">, </w:t>
      </w:r>
      <w:r w:rsidR="00B10213" w:rsidRPr="00B10213">
        <w:t>par James A. Gosling</w:t>
      </w:r>
      <w:r w:rsidR="00B10213">
        <w:t xml:space="preserve"> chez</w:t>
      </w:r>
      <w:r w:rsidR="00F713DB" w:rsidRPr="00F713DB">
        <w:t xml:space="preserve"> Sun Microsystems</w:t>
      </w:r>
      <w:r w:rsidR="00F713DB">
        <w:rPr>
          <w:rStyle w:val="Appelnotedebasdep"/>
        </w:rPr>
        <w:footnoteReference w:id="1"/>
      </w:r>
      <w:r w:rsidR="007F4A36">
        <w:t> ; cette entreprise a été</w:t>
      </w:r>
      <w:r w:rsidR="00F713DB" w:rsidRPr="00F713DB">
        <w:t xml:space="preserve"> </w:t>
      </w:r>
      <w:r>
        <w:t>rachetée</w:t>
      </w:r>
      <w:r w:rsidR="00F713DB" w:rsidRPr="00F713DB">
        <w:t xml:space="preserve"> par Oracle</w:t>
      </w:r>
      <w:r>
        <w:t xml:space="preserve"> en 2009.</w:t>
      </w:r>
      <w:r w:rsidR="006E2A7F">
        <w:t xml:space="preserve"> Java est devenu donc propriété d’Oracle Corporation.</w:t>
      </w:r>
    </w:p>
    <w:p w14:paraId="2A43424A" w14:textId="6109C9B1" w:rsidR="006E2A7F" w:rsidRDefault="006E2A7F" w:rsidP="00403A6C"/>
    <w:p w14:paraId="4F8B78EC" w14:textId="0C19504F" w:rsidR="00B56BAC" w:rsidRDefault="00B56BAC" w:rsidP="00E3493A">
      <w:pPr>
        <w:pStyle w:val="Titre2"/>
      </w:pPr>
      <w:bookmarkStart w:id="1" w:name="_Toc109070115"/>
      <w:r>
        <w:t>Héritage</w:t>
      </w:r>
      <w:bookmarkEnd w:id="1"/>
    </w:p>
    <w:p w14:paraId="07710C6E" w14:textId="77777777" w:rsidR="00B56BAC" w:rsidRDefault="00B56BAC" w:rsidP="00403A6C"/>
    <w:p w14:paraId="0CC979D3" w14:textId="71A792E6" w:rsidR="007F4A36" w:rsidRDefault="007F4A36" w:rsidP="00403A6C">
      <w:r w:rsidRPr="007F4A36">
        <w:lastRenderedPageBreak/>
        <w:t>Java est un langage de programmation multiplateforme</w:t>
      </w:r>
      <w:r w:rsidR="00DE5C9D">
        <w:t>s</w:t>
      </w:r>
      <w:r w:rsidR="00DE5C9D">
        <w:rPr>
          <w:rStyle w:val="Appelnotedebasdep"/>
        </w:rPr>
        <w:footnoteReference w:id="2"/>
      </w:r>
      <w:r>
        <w:t>, il dérive des langages C et C++,  dont il reprend, en partie, la syntaxe.</w:t>
      </w:r>
    </w:p>
    <w:p w14:paraId="53E8026A" w14:textId="77777777" w:rsidR="00636F72" w:rsidRDefault="007F4A36" w:rsidP="00636F72">
      <w:pPr>
        <w:keepNext/>
      </w:pPr>
      <w:r>
        <w:t xml:space="preserve"> </w:t>
      </w:r>
      <w:r w:rsidR="00636F72" w:rsidRPr="00636F72">
        <w:rPr>
          <w:noProof/>
        </w:rPr>
        <w:drawing>
          <wp:inline distT="0" distB="0" distL="0" distR="0" wp14:anchorId="42309841" wp14:editId="40466E90">
            <wp:extent cx="5760720" cy="33051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CBA3" w14:textId="4214B9EC" w:rsidR="00B10213" w:rsidRDefault="00636F72" w:rsidP="00636F72">
      <w:pPr>
        <w:pStyle w:val="Lgende"/>
      </w:pPr>
      <w:r>
        <w:t xml:space="preserve">Figure </w:t>
      </w:r>
      <w:fldSimple w:instr=" SEQ Figure \* ARABIC ">
        <w:r w:rsidR="003B2F8E">
          <w:rPr>
            <w:noProof/>
          </w:rPr>
          <w:t>1</w:t>
        </w:r>
      </w:fldSimple>
      <w:r>
        <w:t xml:space="preserve"> Timeline 3 langages</w:t>
      </w:r>
    </w:p>
    <w:p w14:paraId="6CAB3F31" w14:textId="00A42295" w:rsidR="00F52F4E" w:rsidRDefault="00F52F4E" w:rsidP="00F52F4E"/>
    <w:p w14:paraId="33CF5145" w14:textId="2381727C" w:rsidR="00F52F4E" w:rsidRPr="00F52F4E" w:rsidRDefault="00F52F4E" w:rsidP="00427D16">
      <w:pPr>
        <w:pStyle w:val="Titre2"/>
      </w:pPr>
      <w:bookmarkStart w:id="2" w:name="_Toc109070116"/>
      <w:r>
        <w:t>Compilation</w:t>
      </w:r>
      <w:r w:rsidR="00C2324F">
        <w:t>s</w:t>
      </w:r>
      <w:r>
        <w:t xml:space="preserve"> d’un programme</w:t>
      </w:r>
      <w:bookmarkEnd w:id="2"/>
    </w:p>
    <w:p w14:paraId="7C20EFD4" w14:textId="375C6877" w:rsidR="00E649D1" w:rsidRDefault="00391A36" w:rsidP="00403A6C">
      <w:r w:rsidRPr="00391A36">
        <w:t xml:space="preserve">Une des particularités principales qui différencie le langage Java des autres langages comme le C ou le C++ est la manière dont il est exécuté et compilé sur une machine. </w:t>
      </w:r>
    </w:p>
    <w:p w14:paraId="6F207C63" w14:textId="4C462F44" w:rsidR="002A0A81" w:rsidRDefault="002A0A81" w:rsidP="002A0A81">
      <w:r>
        <w:t>En effet, u</w:t>
      </w:r>
      <w:r w:rsidRPr="002A0A81">
        <w:t xml:space="preserve">n programme </w:t>
      </w:r>
      <w:r w:rsidR="00A80F36">
        <w:t xml:space="preserve">C / C++, </w:t>
      </w:r>
      <w:r w:rsidRPr="002A0A81">
        <w:t>compilé, binaire, ne fonctionne que sur la plateforme pour laquelle il a été compilé</w:t>
      </w:r>
      <w:r>
        <w:t>.</w:t>
      </w:r>
    </w:p>
    <w:p w14:paraId="3B9029C2" w14:textId="325BB0F8" w:rsidR="00763145" w:rsidRDefault="00763145" w:rsidP="002A0A81">
      <w:r>
        <w:t>Pour comprendre</w:t>
      </w:r>
      <w:r w:rsidR="006456D2">
        <w:t xml:space="preserve"> comment fonctionne Java, il est utile de rappeler la compilation classique, avec l’exemple du C.</w:t>
      </w:r>
    </w:p>
    <w:p w14:paraId="7F74473E" w14:textId="77777777" w:rsidR="006456D2" w:rsidRDefault="006456D2" w:rsidP="002A0A81"/>
    <w:p w14:paraId="7DCC590E" w14:textId="511FDE98" w:rsidR="00C2324F" w:rsidRDefault="00C2324F" w:rsidP="00C2324F">
      <w:pPr>
        <w:pStyle w:val="Titre3"/>
      </w:pPr>
      <w:bookmarkStart w:id="3" w:name="_Toc109070117"/>
      <w:r>
        <w:t>Compilation</w:t>
      </w:r>
      <w:r w:rsidR="00625512">
        <w:t xml:space="preserve"> classique</w:t>
      </w:r>
      <w:r>
        <w:t xml:space="preserve"> d’un programme</w:t>
      </w:r>
      <w:bookmarkEnd w:id="3"/>
    </w:p>
    <w:p w14:paraId="3D9D9A26" w14:textId="622F70D4" w:rsidR="00400544" w:rsidRPr="00400544" w:rsidRDefault="00400544" w:rsidP="00400544">
      <w:pPr>
        <w:pStyle w:val="Titre4"/>
      </w:pPr>
      <w:bookmarkStart w:id="4" w:name="_Toc109070118"/>
      <w:r>
        <w:t>La compilation classique</w:t>
      </w:r>
      <w:bookmarkEnd w:id="4"/>
    </w:p>
    <w:p w14:paraId="30B3B101" w14:textId="09A206E8" w:rsidR="00C2324F" w:rsidRDefault="00400544" w:rsidP="002A0A81">
      <w:r>
        <w:t>La compilation classique suit ce schéma :</w:t>
      </w:r>
    </w:p>
    <w:p w14:paraId="27EFAD67" w14:textId="77777777" w:rsidR="00400544" w:rsidRDefault="00400544" w:rsidP="002A0A81"/>
    <w:p w14:paraId="1C7267AB" w14:textId="77777777" w:rsidR="00A80F36" w:rsidRDefault="00A80F36" w:rsidP="00A80F36">
      <w:pPr>
        <w:keepNext/>
        <w:jc w:val="center"/>
      </w:pPr>
      <w:r w:rsidRPr="00A80F36">
        <w:rPr>
          <w:noProof/>
        </w:rPr>
        <w:lastRenderedPageBreak/>
        <w:drawing>
          <wp:inline distT="0" distB="0" distL="0" distR="0" wp14:anchorId="22229E45" wp14:editId="4588104B">
            <wp:extent cx="5011479" cy="2910300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54" t="2130" r="1303"/>
                    <a:stretch/>
                  </pic:blipFill>
                  <pic:spPr bwMode="auto">
                    <a:xfrm>
                      <a:off x="0" y="0"/>
                      <a:ext cx="5021696" cy="2916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8FA23" w14:textId="6315EE6A" w:rsidR="002A0A81" w:rsidRDefault="00A80F36" w:rsidP="00A80F36">
      <w:pPr>
        <w:pStyle w:val="Lgende"/>
        <w:jc w:val="center"/>
      </w:pPr>
      <w:r>
        <w:t xml:space="preserve">Figure </w:t>
      </w:r>
      <w:fldSimple w:instr=" SEQ Figure \* ARABIC ">
        <w:r w:rsidR="003B2F8E">
          <w:rPr>
            <w:noProof/>
          </w:rPr>
          <w:t>2</w:t>
        </w:r>
      </w:fldSimple>
      <w:r>
        <w:t xml:space="preserve"> </w:t>
      </w:r>
      <w:r w:rsidRPr="0017266D">
        <w:t>Compilation et exécutable</w:t>
      </w:r>
    </w:p>
    <w:p w14:paraId="64F6ECF8" w14:textId="6FEDC3E7" w:rsidR="00400544" w:rsidRDefault="00400544" w:rsidP="00400544"/>
    <w:p w14:paraId="0F815EA5" w14:textId="3BFEC3BF" w:rsidR="00400544" w:rsidRDefault="00400544" w:rsidP="00400544">
      <w:pPr>
        <w:pStyle w:val="Titre4"/>
      </w:pPr>
      <w:bookmarkStart w:id="5" w:name="_Toc109070119"/>
      <w:r>
        <w:t>La compilation avec l’exemple du C</w:t>
      </w:r>
      <w:bookmarkEnd w:id="5"/>
    </w:p>
    <w:p w14:paraId="37A84450" w14:textId="03032BAB" w:rsidR="0085646D" w:rsidRDefault="0085646D" w:rsidP="0085646D">
      <w:r>
        <w:t>Voici un schéma qui synthétise la compilation en C :</w:t>
      </w:r>
    </w:p>
    <w:p w14:paraId="57B522C2" w14:textId="77777777" w:rsidR="0085646D" w:rsidRDefault="0085646D" w:rsidP="0085646D">
      <w:pPr>
        <w:keepNext/>
      </w:pPr>
      <w:r w:rsidRPr="0085646D">
        <w:rPr>
          <w:noProof/>
        </w:rPr>
        <w:drawing>
          <wp:inline distT="0" distB="0" distL="0" distR="0" wp14:anchorId="0DE25B12" wp14:editId="3CF95CFB">
            <wp:extent cx="5760720" cy="2840266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0" b="1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EEA48" w14:textId="4971F001" w:rsidR="0085646D" w:rsidRPr="0085646D" w:rsidRDefault="0085646D" w:rsidP="0085646D">
      <w:pPr>
        <w:pStyle w:val="Lgende"/>
      </w:pPr>
      <w:r>
        <w:t xml:space="preserve">Figure </w:t>
      </w:r>
      <w:fldSimple w:instr=" SEQ Figure \* ARABIC ">
        <w:r w:rsidR="003B2F8E">
          <w:rPr>
            <w:noProof/>
          </w:rPr>
          <w:t>3</w:t>
        </w:r>
      </w:fldSimple>
      <w:r>
        <w:t xml:space="preserve"> La compilation en C</w:t>
      </w:r>
    </w:p>
    <w:p w14:paraId="6D1CFA4C" w14:textId="77777777" w:rsidR="00400544" w:rsidRPr="00400544" w:rsidRDefault="00400544" w:rsidP="00400544"/>
    <w:p w14:paraId="5745E6AE" w14:textId="6CE11918" w:rsidR="00173EB2" w:rsidRDefault="00252743" w:rsidP="003C5970">
      <w:pPr>
        <w:spacing w:after="40"/>
      </w:pPr>
      <w:r>
        <w:t>Quant au</w:t>
      </w:r>
      <w:r w:rsidR="00391A36" w:rsidRPr="00391A36">
        <w:t xml:space="preserve"> compilateur Java, nommé </w:t>
      </w:r>
      <w:proofErr w:type="spellStart"/>
      <w:r w:rsidR="00391A36" w:rsidRPr="00E649D1">
        <w:rPr>
          <w:rFonts w:ascii="Consolas" w:hAnsi="Consolas"/>
          <w:b/>
          <w:i/>
          <w:iCs/>
          <w:shd w:val="clear" w:color="auto" w:fill="F2F2F2" w:themeFill="background1" w:themeFillShade="F2"/>
        </w:rPr>
        <w:t>javac</w:t>
      </w:r>
      <w:proofErr w:type="spellEnd"/>
      <w:r w:rsidR="00391A36" w:rsidRPr="00391A36">
        <w:t>,</w:t>
      </w:r>
      <w:r>
        <w:t xml:space="preserve"> il</w:t>
      </w:r>
      <w:r w:rsidR="00391A36" w:rsidRPr="00391A36">
        <w:t xml:space="preserve"> ne traduit pas </w:t>
      </w:r>
      <w:r w:rsidR="00391A36" w:rsidRPr="00E649D1">
        <w:rPr>
          <w:b/>
          <w:bCs/>
        </w:rPr>
        <w:t>directement</w:t>
      </w:r>
      <w:r w:rsidR="00391A36" w:rsidRPr="00391A36">
        <w:t xml:space="preserve"> le code source</w:t>
      </w:r>
      <w:r w:rsidR="00B81A43">
        <w:t xml:space="preserve">, du fichier </w:t>
      </w:r>
      <w:r w:rsidR="00B81A43" w:rsidRPr="00B81A43">
        <w:rPr>
          <w:rFonts w:ascii="Consolas" w:hAnsi="Consolas"/>
          <w:b/>
          <w:i/>
          <w:iCs/>
          <w:shd w:val="clear" w:color="auto" w:fill="F2F2F2" w:themeFill="background1" w:themeFillShade="F2"/>
        </w:rPr>
        <w:t>.java</w:t>
      </w:r>
      <w:r w:rsidR="00B81A43">
        <w:t xml:space="preserve">, </w:t>
      </w:r>
      <w:r w:rsidR="00391A36" w:rsidRPr="00391A36">
        <w:t xml:space="preserve"> en langage machine comme les compilateurs</w:t>
      </w:r>
      <w:r w:rsidR="003C5970">
        <w:t xml:space="preserve"> de C ou C++.</w:t>
      </w:r>
    </w:p>
    <w:p w14:paraId="0AB8C1AD" w14:textId="0EEDE3B9" w:rsidR="00E649D1" w:rsidRDefault="00391A36" w:rsidP="003C5970">
      <w:pPr>
        <w:spacing w:after="40"/>
      </w:pPr>
      <w:r w:rsidRPr="00391A36">
        <w:lastRenderedPageBreak/>
        <w:t xml:space="preserve">Il le traduit en un langage intermédiaire appelé </w:t>
      </w:r>
      <w:r w:rsidRPr="00173EB2">
        <w:rPr>
          <w:b/>
          <w:bCs/>
        </w:rPr>
        <w:t>bytecode</w:t>
      </w:r>
      <w:r w:rsidR="00E649D1">
        <w:t xml:space="preserve"> représenté par les fichiers </w:t>
      </w:r>
      <w:r w:rsidR="00E649D1" w:rsidRPr="00E649D1">
        <w:rPr>
          <w:rFonts w:ascii="Consolas" w:hAnsi="Consolas"/>
          <w:b/>
          <w:i/>
          <w:iCs/>
          <w:shd w:val="clear" w:color="auto" w:fill="F2F2F2" w:themeFill="background1" w:themeFillShade="F2"/>
        </w:rPr>
        <w:t>.class</w:t>
      </w:r>
      <w:r w:rsidRPr="00391A36">
        <w:t xml:space="preserve">. </w:t>
      </w:r>
    </w:p>
    <w:p w14:paraId="3787F2D8" w14:textId="615DBD11" w:rsidR="007F4A36" w:rsidRDefault="00391A36" w:rsidP="003C5970">
      <w:pPr>
        <w:spacing w:after="40"/>
      </w:pPr>
      <w:r w:rsidRPr="00391A36">
        <w:t xml:space="preserve">Ce bytecode est ensuite interprété par un autre programme : la machine virtuelle java ou </w:t>
      </w:r>
      <w:r w:rsidRPr="00947346">
        <w:rPr>
          <w:b/>
          <w:bCs/>
        </w:rPr>
        <w:t>JVM</w:t>
      </w:r>
      <w:r w:rsidRPr="00391A36">
        <w:t xml:space="preserve"> (pour Java Virtual Machine).</w:t>
      </w:r>
    </w:p>
    <w:p w14:paraId="6704D789" w14:textId="2781F2E0" w:rsidR="00391A36" w:rsidRDefault="009270EF" w:rsidP="00403A6C">
      <w:r>
        <w:t>Donc</w:t>
      </w:r>
      <w:r w:rsidRPr="009270EF">
        <w:t xml:space="preserve">, un programme java </w:t>
      </w:r>
      <w:r w:rsidR="002C059B">
        <w:t>contiendra, toujours,</w:t>
      </w:r>
      <w:r w:rsidRPr="009270EF">
        <w:t xml:space="preserve"> deux types de fichiers : les fichiers sources en java (extension. java) et le résultat de leur compilation en byte code (fichier d’extension .class).</w:t>
      </w:r>
    </w:p>
    <w:p w14:paraId="0F867342" w14:textId="77777777" w:rsidR="002C059B" w:rsidRDefault="003952A0" w:rsidP="002C059B">
      <w:pPr>
        <w:keepNext/>
      </w:pPr>
      <w:r w:rsidRPr="003952A0">
        <w:rPr>
          <w:noProof/>
        </w:rPr>
        <w:drawing>
          <wp:inline distT="0" distB="0" distL="0" distR="0" wp14:anchorId="0F1C427F" wp14:editId="2DC3A868">
            <wp:extent cx="5760720" cy="221361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8169" w14:textId="4D37E340" w:rsidR="003C5970" w:rsidRDefault="002C059B" w:rsidP="002C059B">
      <w:pPr>
        <w:pStyle w:val="Lgende"/>
      </w:pPr>
      <w:r>
        <w:t xml:space="preserve">Figure </w:t>
      </w:r>
      <w:fldSimple w:instr=" SEQ Figure \* ARABIC ">
        <w:r w:rsidR="003B2F8E">
          <w:rPr>
            <w:noProof/>
          </w:rPr>
          <w:t>4</w:t>
        </w:r>
      </w:fldSimple>
      <w:r>
        <w:t xml:space="preserve"> Composition d'un programme Java</w:t>
      </w:r>
    </w:p>
    <w:p w14:paraId="21D7A1B6" w14:textId="6863776A" w:rsidR="009645D8" w:rsidRDefault="009645D8" w:rsidP="00403A6C"/>
    <w:p w14:paraId="4AE91578" w14:textId="1302F981" w:rsidR="009645D8" w:rsidRDefault="00DE5ABA" w:rsidP="00DE5ABA">
      <w:pPr>
        <w:pStyle w:val="Titre3"/>
      </w:pPr>
      <w:bookmarkStart w:id="6" w:name="_Toc109070120"/>
      <w:r>
        <w:t>Java est un langage compilé et interprété</w:t>
      </w:r>
      <w:bookmarkEnd w:id="6"/>
    </w:p>
    <w:p w14:paraId="55B069DF" w14:textId="77777777" w:rsidR="003B2F8E" w:rsidRDefault="00A806C1" w:rsidP="003B2F8E">
      <w:pPr>
        <w:keepNext/>
      </w:pPr>
      <w:r w:rsidRPr="00A806C1">
        <w:drawing>
          <wp:inline distT="0" distB="0" distL="0" distR="0" wp14:anchorId="3B440583" wp14:editId="7FED6B5E">
            <wp:extent cx="5757685" cy="3197860"/>
            <wp:effectExtent l="0" t="0" r="0" b="254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68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8B59" w14:textId="75C12119" w:rsidR="000C6047" w:rsidRDefault="003B2F8E" w:rsidP="003B2F8E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</w:t>
      </w:r>
      <w:r w:rsidRPr="007015E7">
        <w:t>Compilation et interprétation en Java</w:t>
      </w:r>
    </w:p>
    <w:p w14:paraId="09B03D92" w14:textId="77777777" w:rsidR="00A806C1" w:rsidRDefault="00A806C1" w:rsidP="000C6047"/>
    <w:p w14:paraId="2E128AD0" w14:textId="77777777" w:rsidR="000C6047" w:rsidRPr="000C6047" w:rsidRDefault="000C6047" w:rsidP="000C6047"/>
    <w:p w14:paraId="75D6C7BC" w14:textId="449BEADF" w:rsidR="00DE5ABA" w:rsidRDefault="00DE5ABA" w:rsidP="00DE5ABA"/>
    <w:p w14:paraId="2C8E51A4" w14:textId="25865926" w:rsidR="007E7D16" w:rsidRDefault="000C6047" w:rsidP="00DE5ABA">
      <w:hyperlink r:id="rId13" w:history="1">
        <w:r w:rsidRPr="00662849">
          <w:rPr>
            <w:rStyle w:val="Lienhypertexte"/>
          </w:rPr>
          <w:t>https://javawithus.com/fr/java-est-il-un-langage-de-programmation-compile-ou-interprete/</w:t>
        </w:r>
      </w:hyperlink>
    </w:p>
    <w:p w14:paraId="545AF01F" w14:textId="2BEF4B94" w:rsidR="000C6047" w:rsidRDefault="000C6047" w:rsidP="00DE5ABA">
      <w:r w:rsidRPr="007E7D16">
        <w:drawing>
          <wp:inline distT="0" distB="0" distL="0" distR="0" wp14:anchorId="16333333" wp14:editId="0EE8C60F">
            <wp:extent cx="5760720" cy="2780030"/>
            <wp:effectExtent l="0" t="0" r="0" b="127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B04C" w14:textId="77777777" w:rsidR="007E7D16" w:rsidRDefault="007E7D16" w:rsidP="00DE5ABA"/>
    <w:p w14:paraId="2835A8D5" w14:textId="3BDF46B8" w:rsidR="00A2074A" w:rsidRDefault="00000000" w:rsidP="00DE5ABA">
      <w:hyperlink r:id="rId15" w:history="1">
        <w:r w:rsidR="00A2074A" w:rsidRPr="000B11D1">
          <w:rPr>
            <w:rStyle w:val="Lienhypertexte"/>
          </w:rPr>
          <w:t>https://javawithus.com/fr/que-fait-un-compilateur-juste-a-temps-jit/</w:t>
        </w:r>
      </w:hyperlink>
    </w:p>
    <w:p w14:paraId="28769DAB" w14:textId="4870D6DA" w:rsidR="00A2074A" w:rsidRDefault="00A2074A" w:rsidP="00DE5ABA"/>
    <w:p w14:paraId="1BE31174" w14:textId="77777777" w:rsidR="00A2074A" w:rsidRPr="00DE5ABA" w:rsidRDefault="00A2074A" w:rsidP="00DE5ABA"/>
    <w:p w14:paraId="141B792F" w14:textId="688656C4" w:rsidR="00DE5ABA" w:rsidRDefault="000C6047" w:rsidP="00403A6C">
      <w:r w:rsidRPr="000C6047">
        <w:drawing>
          <wp:inline distT="0" distB="0" distL="0" distR="0" wp14:anchorId="04BB9EFC" wp14:editId="2606535B">
            <wp:extent cx="5760720" cy="1449070"/>
            <wp:effectExtent l="0" t="0" r="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74C0" w14:textId="5E13F62F" w:rsidR="006A6035" w:rsidRDefault="006A6035" w:rsidP="00403A6C">
      <w:r>
        <w:rPr>
          <w:noProof/>
        </w:rPr>
        <w:lastRenderedPageBreak/>
        <w:drawing>
          <wp:inline distT="0" distB="0" distL="0" distR="0" wp14:anchorId="3ED83F18" wp14:editId="08F94347">
            <wp:extent cx="5715000" cy="4286250"/>
            <wp:effectExtent l="0" t="0" r="0" b="0"/>
            <wp:docPr id="2" name="Graphiqu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3418" w14:textId="620264C1" w:rsidR="00B10213" w:rsidRDefault="0006123D" w:rsidP="00403A6C">
      <w:r w:rsidRPr="0006123D">
        <w:rPr>
          <w:noProof/>
        </w:rPr>
        <w:drawing>
          <wp:inline distT="0" distB="0" distL="0" distR="0" wp14:anchorId="10E030BC" wp14:editId="093A6B14">
            <wp:extent cx="5760720" cy="1650365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F0C6" w14:textId="77777777" w:rsidR="006A5433" w:rsidRDefault="006A5433" w:rsidP="00403A6C"/>
    <w:p w14:paraId="02F07657" w14:textId="33FBF796" w:rsidR="00F713DB" w:rsidRDefault="00B56BAC" w:rsidP="00E3493A">
      <w:pPr>
        <w:pStyle w:val="Titre2"/>
      </w:pPr>
      <w:bookmarkStart w:id="7" w:name="_Toc109070121"/>
      <w:r>
        <w:t>Les concepts de JRE, JVM et JDK</w:t>
      </w:r>
      <w:bookmarkEnd w:id="7"/>
    </w:p>
    <w:p w14:paraId="6455FBFF" w14:textId="77777777" w:rsidR="00B56BAC" w:rsidRPr="00B56BAC" w:rsidRDefault="00B56BAC" w:rsidP="00B56BAC"/>
    <w:p w14:paraId="0EFADCA4" w14:textId="472B2BE5" w:rsidR="006765FE" w:rsidRDefault="006765FE" w:rsidP="00403A6C">
      <w:r>
        <w:t>En effet, il convient de présenter les notions de JRE, JVM et JDK.</w:t>
      </w:r>
    </w:p>
    <w:p w14:paraId="5E3FCA67" w14:textId="5044C5EE" w:rsidR="00937ABE" w:rsidRDefault="00937ABE" w:rsidP="00403A6C"/>
    <w:p w14:paraId="796A269B" w14:textId="72C485FB" w:rsidR="00937ABE" w:rsidRDefault="00937ABE" w:rsidP="00403A6C">
      <w:r>
        <w:t>Java reprend la syntaxe du C.</w:t>
      </w:r>
    </w:p>
    <w:p w14:paraId="7854F20E" w14:textId="77777777" w:rsidR="00937ABE" w:rsidRDefault="00937ABE" w:rsidP="00403A6C"/>
    <w:p w14:paraId="7A3A37CB" w14:textId="10D7050C" w:rsidR="006765FE" w:rsidRDefault="00D22331" w:rsidP="00D22331">
      <w:pPr>
        <w:pStyle w:val="Titre2"/>
      </w:pPr>
      <w:bookmarkStart w:id="8" w:name="_Toc109070122"/>
      <w:r>
        <w:lastRenderedPageBreak/>
        <w:t>Historique des versions de Java</w:t>
      </w:r>
      <w:bookmarkEnd w:id="8"/>
    </w:p>
    <w:p w14:paraId="23E95E79" w14:textId="2C978616" w:rsidR="00D22331" w:rsidRDefault="00000000" w:rsidP="00D22331">
      <w:hyperlink r:id="rId20" w:history="1">
        <w:r w:rsidR="00B5380C" w:rsidRPr="00361834">
          <w:rPr>
            <w:rStyle w:val="Lienhypertexte"/>
          </w:rPr>
          <w:t>https://en.wikipedia.org/wiki/Java_version_history</w:t>
        </w:r>
      </w:hyperlink>
    </w:p>
    <w:p w14:paraId="0964CBB5" w14:textId="2B155874" w:rsidR="00B5380C" w:rsidRDefault="00024241" w:rsidP="00D22331">
      <w:r>
        <w:t>Java 8, 11, 17</w:t>
      </w:r>
    </w:p>
    <w:p w14:paraId="6CEF3421" w14:textId="3CC70B11" w:rsidR="00024241" w:rsidRDefault="00024241" w:rsidP="00D22331"/>
    <w:p w14:paraId="3B0059DA" w14:textId="1783CF66" w:rsidR="00C86A23" w:rsidRDefault="00C86A23" w:rsidP="00D22331"/>
    <w:p w14:paraId="6F0F8D8D" w14:textId="77777777" w:rsidR="00C86A23" w:rsidRDefault="00C86A23" w:rsidP="00BE4292">
      <w:pPr>
        <w:pStyle w:val="Titre3"/>
      </w:pPr>
      <w:bookmarkStart w:id="9" w:name="_Toc109070123"/>
      <w:r>
        <w:rPr>
          <w:rStyle w:val="mw-headline"/>
        </w:rPr>
        <w:t>Release table</w:t>
      </w:r>
      <w:bookmarkEnd w:id="9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6"/>
        <w:gridCol w:w="1482"/>
        <w:gridCol w:w="3858"/>
        <w:gridCol w:w="2346"/>
      </w:tblGrid>
      <w:tr w:rsidR="00C86A23" w14:paraId="6142167D" w14:textId="77777777" w:rsidTr="00C86A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B650C2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Version </w:t>
            </w:r>
          </w:p>
        </w:tc>
        <w:tc>
          <w:tcPr>
            <w:tcW w:w="0" w:type="auto"/>
            <w:vAlign w:val="center"/>
            <w:hideMark/>
          </w:tcPr>
          <w:p w14:paraId="67450A1A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Release</w:t>
            </w:r>
            <w:r>
              <w:rPr>
                <w:b/>
                <w:bCs/>
              </w:rPr>
              <w:br/>
              <w:t xml:space="preserve">date </w:t>
            </w:r>
          </w:p>
        </w:tc>
        <w:tc>
          <w:tcPr>
            <w:tcW w:w="0" w:type="auto"/>
            <w:vAlign w:val="center"/>
            <w:hideMark/>
          </w:tcPr>
          <w:p w14:paraId="5EA1694D" w14:textId="77777777" w:rsidR="00C86A23" w:rsidRPr="00C86A23" w:rsidRDefault="00C86A23">
            <w:pPr>
              <w:jc w:val="center"/>
              <w:rPr>
                <w:b/>
                <w:bCs/>
                <w:lang w:val="en-US"/>
              </w:rPr>
            </w:pPr>
            <w:r w:rsidRPr="00C86A23">
              <w:rPr>
                <w:b/>
                <w:bCs/>
                <w:lang w:val="en-US"/>
              </w:rPr>
              <w:t>End of Free</w:t>
            </w:r>
            <w:r w:rsidRPr="00C86A23">
              <w:rPr>
                <w:b/>
                <w:bCs/>
                <w:lang w:val="en-US"/>
              </w:rPr>
              <w:br/>
              <w:t>Public Updates</w:t>
            </w:r>
            <w:hyperlink r:id="rId21" w:anchor="cite_note-auto9-3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[3]</w:t>
              </w:r>
            </w:hyperlink>
            <w:hyperlink r:id="rId22" w:anchor="cite_note-8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[8]</w:t>
              </w:r>
            </w:hyperlink>
            <w:hyperlink r:id="rId23" w:anchor="cite_note-9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[9]</w:t>
              </w:r>
            </w:hyperlink>
            <w:hyperlink r:id="rId24" w:anchor="cite_note-10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[10]</w:t>
              </w:r>
            </w:hyperlink>
            <w:r w:rsidRPr="00C86A23">
              <w:rPr>
                <w:b/>
                <w:bCs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151915A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Extended</w:t>
            </w:r>
            <w:r>
              <w:rPr>
                <w:b/>
                <w:bCs/>
              </w:rPr>
              <w:br/>
              <w:t xml:space="preserve">Support </w:t>
            </w:r>
            <w:proofErr w:type="spellStart"/>
            <w:r>
              <w:rPr>
                <w:b/>
                <w:bCs/>
              </w:rPr>
              <w:t>Until</w:t>
            </w:r>
            <w:proofErr w:type="spellEnd"/>
            <w:r>
              <w:rPr>
                <w:b/>
                <w:bCs/>
              </w:rPr>
              <w:t xml:space="preserve"> </w:t>
            </w:r>
          </w:p>
        </w:tc>
      </w:tr>
      <w:tr w:rsidR="00C86A23" w14:paraId="1F3FF62B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3F65AFB9" w14:textId="77777777" w:rsidR="00C86A23" w:rsidRDefault="00C86A23">
            <w:r>
              <w:t>JDK Beta</w:t>
            </w:r>
          </w:p>
        </w:tc>
        <w:tc>
          <w:tcPr>
            <w:tcW w:w="0" w:type="auto"/>
            <w:vAlign w:val="center"/>
            <w:hideMark/>
          </w:tcPr>
          <w:p w14:paraId="3B131EC7" w14:textId="77777777" w:rsidR="00C86A23" w:rsidRDefault="00C86A23">
            <w:r>
              <w:t>1995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790989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13A28E7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1E6F297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73D397B3" w14:textId="77777777" w:rsidR="00C86A23" w:rsidRDefault="00C86A23">
            <w:pPr>
              <w:rPr>
                <w:sz w:val="24"/>
                <w:szCs w:val="24"/>
              </w:rPr>
            </w:pPr>
            <w:r>
              <w:t>JDK 1.0</w:t>
            </w:r>
          </w:p>
        </w:tc>
        <w:tc>
          <w:tcPr>
            <w:tcW w:w="0" w:type="auto"/>
            <w:vAlign w:val="center"/>
            <w:hideMark/>
          </w:tcPr>
          <w:p w14:paraId="176FA431" w14:textId="77777777" w:rsidR="00C86A23" w:rsidRDefault="00C86A23">
            <w:proofErr w:type="spellStart"/>
            <w:r>
              <w:t>January</w:t>
            </w:r>
            <w:proofErr w:type="spellEnd"/>
            <w:r>
              <w:t xml:space="preserve"> 1996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0FAB08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C525AB9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283B838C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996DEA0" w14:textId="77777777" w:rsidR="00C86A23" w:rsidRDefault="00C86A23">
            <w:pPr>
              <w:rPr>
                <w:sz w:val="24"/>
                <w:szCs w:val="24"/>
              </w:rPr>
            </w:pPr>
            <w:r>
              <w:t>JDK 1.1</w:t>
            </w:r>
          </w:p>
        </w:tc>
        <w:tc>
          <w:tcPr>
            <w:tcW w:w="0" w:type="auto"/>
            <w:vAlign w:val="center"/>
            <w:hideMark/>
          </w:tcPr>
          <w:p w14:paraId="1BE76789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1997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77BAA38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E3DE9B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3D62BD3D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0E324DBB" w14:textId="77777777" w:rsidR="00C86A23" w:rsidRDefault="00C86A23">
            <w:pPr>
              <w:rPr>
                <w:sz w:val="24"/>
                <w:szCs w:val="24"/>
              </w:rPr>
            </w:pPr>
            <w:r>
              <w:t>J2SE 1.2</w:t>
            </w:r>
          </w:p>
        </w:tc>
        <w:tc>
          <w:tcPr>
            <w:tcW w:w="0" w:type="auto"/>
            <w:vAlign w:val="center"/>
            <w:hideMark/>
          </w:tcPr>
          <w:p w14:paraId="3ADCB76E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1998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4075CF27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298DCFE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3BB4E32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0029326" w14:textId="77777777" w:rsidR="00C86A23" w:rsidRDefault="00C86A23">
            <w:pPr>
              <w:rPr>
                <w:sz w:val="24"/>
                <w:szCs w:val="24"/>
              </w:rPr>
            </w:pPr>
            <w:r>
              <w:t>J2SE 1.3</w:t>
            </w:r>
          </w:p>
        </w:tc>
        <w:tc>
          <w:tcPr>
            <w:tcW w:w="0" w:type="auto"/>
            <w:vAlign w:val="center"/>
            <w:hideMark/>
          </w:tcPr>
          <w:p w14:paraId="4DD3D5F2" w14:textId="77777777" w:rsidR="00C86A23" w:rsidRDefault="00C86A23">
            <w:r>
              <w:t>May 2000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2C38725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224754D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1872C9A1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57B9415" w14:textId="77777777" w:rsidR="00C86A23" w:rsidRDefault="00C86A23">
            <w:pPr>
              <w:rPr>
                <w:sz w:val="24"/>
                <w:szCs w:val="24"/>
              </w:rPr>
            </w:pPr>
            <w:r>
              <w:t>J2SE 1.4</w:t>
            </w:r>
          </w:p>
        </w:tc>
        <w:tc>
          <w:tcPr>
            <w:tcW w:w="0" w:type="auto"/>
            <w:vAlign w:val="center"/>
            <w:hideMark/>
          </w:tcPr>
          <w:p w14:paraId="10ECAA98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2002</w:t>
            </w:r>
          </w:p>
        </w:tc>
        <w:tc>
          <w:tcPr>
            <w:tcW w:w="0" w:type="auto"/>
            <w:vAlign w:val="center"/>
            <w:hideMark/>
          </w:tcPr>
          <w:p w14:paraId="62594F33" w14:textId="77777777" w:rsidR="00C86A23" w:rsidRDefault="00C86A23">
            <w:proofErr w:type="spellStart"/>
            <w:r>
              <w:t>October</w:t>
            </w:r>
            <w:proofErr w:type="spellEnd"/>
            <w:r>
              <w:t xml:space="preserve"> 2008</w:t>
            </w:r>
          </w:p>
        </w:tc>
        <w:tc>
          <w:tcPr>
            <w:tcW w:w="0" w:type="auto"/>
            <w:vAlign w:val="center"/>
            <w:hideMark/>
          </w:tcPr>
          <w:p w14:paraId="17404A65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2013 </w:t>
            </w:r>
          </w:p>
        </w:tc>
      </w:tr>
      <w:tr w:rsidR="00C86A23" w14:paraId="3C1CEE04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06ADDD2A" w14:textId="77777777" w:rsidR="00C86A23" w:rsidRDefault="00C86A23">
            <w:r>
              <w:t>Java SE 5</w:t>
            </w:r>
          </w:p>
        </w:tc>
        <w:tc>
          <w:tcPr>
            <w:tcW w:w="0" w:type="auto"/>
            <w:vAlign w:val="center"/>
            <w:hideMark/>
          </w:tcPr>
          <w:p w14:paraId="570A462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2004</w:t>
            </w:r>
          </w:p>
        </w:tc>
        <w:tc>
          <w:tcPr>
            <w:tcW w:w="0" w:type="auto"/>
            <w:vAlign w:val="center"/>
            <w:hideMark/>
          </w:tcPr>
          <w:p w14:paraId="40326BAF" w14:textId="77777777" w:rsidR="00C86A23" w:rsidRDefault="00C86A23">
            <w:proofErr w:type="spellStart"/>
            <w:r>
              <w:t>November</w:t>
            </w:r>
            <w:proofErr w:type="spellEnd"/>
            <w:r>
              <w:t xml:space="preserve"> 2009</w:t>
            </w:r>
          </w:p>
        </w:tc>
        <w:tc>
          <w:tcPr>
            <w:tcW w:w="0" w:type="auto"/>
            <w:vAlign w:val="center"/>
            <w:hideMark/>
          </w:tcPr>
          <w:p w14:paraId="6959FBC7" w14:textId="77777777" w:rsidR="00C86A23" w:rsidRDefault="00C86A23">
            <w:r>
              <w:t xml:space="preserve">April 2015 </w:t>
            </w:r>
          </w:p>
        </w:tc>
      </w:tr>
      <w:tr w:rsidR="00C86A23" w14:paraId="0CC5A7E9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3CE3D86F" w14:textId="77777777" w:rsidR="00C86A23" w:rsidRDefault="00C86A23">
            <w:r>
              <w:t>Java SE 6</w:t>
            </w:r>
          </w:p>
        </w:tc>
        <w:tc>
          <w:tcPr>
            <w:tcW w:w="0" w:type="auto"/>
            <w:vAlign w:val="center"/>
            <w:hideMark/>
          </w:tcPr>
          <w:p w14:paraId="0BF2F105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2006</w:t>
            </w:r>
          </w:p>
        </w:tc>
        <w:tc>
          <w:tcPr>
            <w:tcW w:w="0" w:type="auto"/>
            <w:vAlign w:val="center"/>
            <w:hideMark/>
          </w:tcPr>
          <w:p w14:paraId="0215065E" w14:textId="77777777" w:rsidR="00C86A23" w:rsidRDefault="00C86A23">
            <w:r>
              <w:t>April 2013</w:t>
            </w:r>
          </w:p>
        </w:tc>
        <w:tc>
          <w:tcPr>
            <w:tcW w:w="0" w:type="auto"/>
            <w:vAlign w:val="center"/>
            <w:hideMark/>
          </w:tcPr>
          <w:p w14:paraId="7BA1E470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2018</w:t>
            </w:r>
            <w:r>
              <w:br/>
            </w:r>
            <w:proofErr w:type="spellStart"/>
            <w:r>
              <w:t>December</w:t>
            </w:r>
            <w:proofErr w:type="spellEnd"/>
            <w:r>
              <w:t xml:space="preserve"> 2026 for Azul</w:t>
            </w:r>
            <w:hyperlink r:id="rId25" w:anchor="cite_note-Azul-11" w:history="1">
              <w:r>
                <w:rPr>
                  <w:rStyle w:val="Lienhypertexte"/>
                  <w:vertAlign w:val="superscript"/>
                </w:rPr>
                <w:t>[11]</w:t>
              </w:r>
            </w:hyperlink>
            <w:r>
              <w:t xml:space="preserve"> </w:t>
            </w:r>
          </w:p>
        </w:tc>
      </w:tr>
      <w:tr w:rsidR="00C86A23" w14:paraId="62B92CF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5C74C92" w14:textId="77777777" w:rsidR="00C86A23" w:rsidRDefault="00C86A23">
            <w:r>
              <w:t>Java SE 7</w:t>
            </w:r>
          </w:p>
        </w:tc>
        <w:tc>
          <w:tcPr>
            <w:tcW w:w="0" w:type="auto"/>
            <w:vAlign w:val="center"/>
            <w:hideMark/>
          </w:tcPr>
          <w:p w14:paraId="19D135FD" w14:textId="77777777" w:rsidR="00C86A23" w:rsidRDefault="00C86A23">
            <w:r>
              <w:t>July 2011</w:t>
            </w:r>
          </w:p>
        </w:tc>
        <w:tc>
          <w:tcPr>
            <w:tcW w:w="0" w:type="auto"/>
            <w:vAlign w:val="center"/>
            <w:hideMark/>
          </w:tcPr>
          <w:p w14:paraId="0A10E030" w14:textId="77777777" w:rsidR="00C86A23" w:rsidRDefault="00C86A23">
            <w:r>
              <w:t>July 2019</w:t>
            </w:r>
          </w:p>
        </w:tc>
        <w:tc>
          <w:tcPr>
            <w:tcW w:w="0" w:type="auto"/>
            <w:vAlign w:val="center"/>
            <w:hideMark/>
          </w:tcPr>
          <w:p w14:paraId="44754A88" w14:textId="77777777" w:rsidR="00C86A23" w:rsidRDefault="00C86A23">
            <w:r>
              <w:t xml:space="preserve">July 2022 </w:t>
            </w:r>
          </w:p>
        </w:tc>
      </w:tr>
      <w:tr w:rsidR="00C86A23" w14:paraId="66319892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74FF7066" w14:textId="77777777" w:rsidR="00C86A23" w:rsidRDefault="00C86A23">
            <w:r>
              <w:t>Java SE 8 (LTS)</w:t>
            </w:r>
          </w:p>
        </w:tc>
        <w:tc>
          <w:tcPr>
            <w:tcW w:w="0" w:type="auto"/>
            <w:vAlign w:val="center"/>
            <w:hideMark/>
          </w:tcPr>
          <w:p w14:paraId="0687E362" w14:textId="77777777" w:rsidR="00C86A23" w:rsidRDefault="00C86A23">
            <w:r>
              <w:t>March 2014</w:t>
            </w:r>
          </w:p>
        </w:tc>
        <w:tc>
          <w:tcPr>
            <w:tcW w:w="0" w:type="auto"/>
            <w:vAlign w:val="center"/>
            <w:hideMark/>
          </w:tcPr>
          <w:p w14:paraId="262AD07D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b/>
                <w:bCs/>
                <w:lang w:val="en-US"/>
              </w:rPr>
              <w:t>March 2022 for Oracle (commercial)</w:t>
            </w:r>
            <w:r w:rsidRPr="00C86A23">
              <w:rPr>
                <w:lang w:val="en-US"/>
              </w:rPr>
              <w:br/>
              <w:t>December 2030 for Oracle (non-commercial)</w:t>
            </w:r>
            <w:r w:rsidRPr="00C86A23">
              <w:rPr>
                <w:lang w:val="en-US"/>
              </w:rPr>
              <w:br/>
              <w:t>December 2030 for Azul</w:t>
            </w:r>
            <w:r w:rsidRPr="00C86A23">
              <w:rPr>
                <w:lang w:val="en-US"/>
              </w:rPr>
              <w:br/>
              <w:t xml:space="preserve">May 2026 for IBM </w:t>
            </w:r>
            <w:proofErr w:type="spellStart"/>
            <w:r w:rsidRPr="00C86A23">
              <w:rPr>
                <w:lang w:val="en-US"/>
              </w:rPr>
              <w:t>Semeru</w:t>
            </w:r>
            <w:proofErr w:type="spellEnd"/>
            <w:r>
              <w:rPr>
                <w:vertAlign w:val="superscript"/>
              </w:rPr>
              <w:fldChar w:fldCharType="begin"/>
            </w:r>
            <w:r w:rsidRPr="00C86A23">
              <w:rPr>
                <w:vertAlign w:val="superscript"/>
                <w:lang w:val="en-US"/>
              </w:rPr>
              <w:instrText xml:space="preserve"> HYPERLINK "https://en.wikipedia.org/wiki/Java_version_history" \l "cite_note-IBM_Semeru-12" </w:instrText>
            </w:r>
            <w:r>
              <w:rPr>
                <w:vertAlign w:val="superscript"/>
              </w:rPr>
              <w:fldChar w:fldCharType="separate"/>
            </w:r>
            <w:r w:rsidRPr="00C86A23">
              <w:rPr>
                <w:rStyle w:val="Lienhypertexte"/>
                <w:vertAlign w:val="superscript"/>
                <w:lang w:val="en-US"/>
              </w:rPr>
              <w:t>[12]</w:t>
            </w:r>
            <w:r>
              <w:rPr>
                <w:vertAlign w:val="superscript"/>
              </w:rPr>
              <w:fldChar w:fldCharType="end"/>
            </w:r>
            <w:r w:rsidRPr="00C86A23">
              <w:rPr>
                <w:lang w:val="en-US"/>
              </w:rPr>
              <w:br/>
              <w:t xml:space="preserve">At least May 2026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  <w:r w:rsidRPr="00C86A23">
              <w:rPr>
                <w:lang w:val="en-US"/>
              </w:rPr>
              <w:br/>
              <w:t xml:space="preserve">At least May 2026 for Amazon </w:t>
            </w:r>
            <w:proofErr w:type="spellStart"/>
            <w:r w:rsidRPr="00C86A23">
              <w:rPr>
                <w:lang w:val="en-US"/>
              </w:rPr>
              <w:t>Corretto</w:t>
            </w:r>
            <w:proofErr w:type="spellEnd"/>
            <w:r w:rsidRPr="00C86A23">
              <w:rPr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38D137E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2030</w:t>
            </w:r>
            <w:hyperlink r:id="rId26" w:anchor="cite_note-:1-13" w:history="1">
              <w:r>
                <w:rPr>
                  <w:rStyle w:val="Lienhypertexte"/>
                  <w:vertAlign w:val="superscript"/>
                </w:rPr>
                <w:t>[13]</w:t>
              </w:r>
            </w:hyperlink>
            <w:r>
              <w:t xml:space="preserve"> </w:t>
            </w:r>
          </w:p>
        </w:tc>
      </w:tr>
      <w:tr w:rsidR="00C86A23" w14:paraId="6AE9C6E3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7B7040A" w14:textId="77777777" w:rsidR="00C86A23" w:rsidRDefault="00C86A23">
            <w:r>
              <w:t>Java SE 9</w:t>
            </w:r>
          </w:p>
        </w:tc>
        <w:tc>
          <w:tcPr>
            <w:tcW w:w="0" w:type="auto"/>
            <w:vAlign w:val="center"/>
            <w:hideMark/>
          </w:tcPr>
          <w:p w14:paraId="6322B5CB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2017</w:t>
            </w:r>
          </w:p>
        </w:tc>
        <w:tc>
          <w:tcPr>
            <w:tcW w:w="0" w:type="auto"/>
            <w:vAlign w:val="center"/>
            <w:hideMark/>
          </w:tcPr>
          <w:p w14:paraId="45A5157F" w14:textId="77777777" w:rsidR="00C86A23" w:rsidRDefault="00C86A23">
            <w:r>
              <w:t xml:space="preserve">March 2018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6936806D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2AFDBD9D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57FE4E2" w14:textId="77777777" w:rsidR="00C86A23" w:rsidRDefault="00C86A23">
            <w:r>
              <w:t>Java SE 10</w:t>
            </w:r>
          </w:p>
        </w:tc>
        <w:tc>
          <w:tcPr>
            <w:tcW w:w="0" w:type="auto"/>
            <w:vAlign w:val="center"/>
            <w:hideMark/>
          </w:tcPr>
          <w:p w14:paraId="367C73AA" w14:textId="77777777" w:rsidR="00C86A23" w:rsidRDefault="00C86A23">
            <w:r>
              <w:t>March 2018</w:t>
            </w:r>
          </w:p>
        </w:tc>
        <w:tc>
          <w:tcPr>
            <w:tcW w:w="0" w:type="auto"/>
            <w:vAlign w:val="center"/>
            <w:hideMark/>
          </w:tcPr>
          <w:p w14:paraId="5F6E181F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2018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DA05586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48AB285D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635FF1E5" w14:textId="77777777" w:rsidR="00C86A23" w:rsidRDefault="00C86A23">
            <w:r>
              <w:lastRenderedPageBreak/>
              <w:t>Java SE 11 (LTS)</w:t>
            </w:r>
          </w:p>
        </w:tc>
        <w:tc>
          <w:tcPr>
            <w:tcW w:w="0" w:type="auto"/>
            <w:vAlign w:val="center"/>
            <w:hideMark/>
          </w:tcPr>
          <w:p w14:paraId="72CFD16E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2018</w:t>
            </w:r>
          </w:p>
        </w:tc>
        <w:tc>
          <w:tcPr>
            <w:tcW w:w="0" w:type="auto"/>
            <w:vAlign w:val="center"/>
            <w:hideMark/>
          </w:tcPr>
          <w:p w14:paraId="29A250BD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2026 for Azul</w:t>
            </w:r>
            <w:r w:rsidRPr="00C86A23">
              <w:rPr>
                <w:lang w:val="en-US"/>
              </w:rPr>
              <w:br/>
              <w:t xml:space="preserve">October 2024 for IBM </w:t>
            </w:r>
            <w:proofErr w:type="spellStart"/>
            <w:r w:rsidRPr="00C86A23">
              <w:rPr>
                <w:lang w:val="en-US"/>
              </w:rPr>
              <w:t>Semeru</w:t>
            </w:r>
            <w:proofErr w:type="spellEnd"/>
            <w:r>
              <w:rPr>
                <w:vertAlign w:val="superscript"/>
              </w:rPr>
              <w:fldChar w:fldCharType="begin"/>
            </w:r>
            <w:r w:rsidRPr="00C86A23">
              <w:rPr>
                <w:vertAlign w:val="superscript"/>
                <w:lang w:val="en-US"/>
              </w:rPr>
              <w:instrText xml:space="preserve"> HYPERLINK "https://en.wikipedia.org/wiki/Java_version_history" \l "cite_note-IBM_Semeru-12" </w:instrText>
            </w:r>
            <w:r>
              <w:rPr>
                <w:vertAlign w:val="superscript"/>
              </w:rPr>
              <w:fldChar w:fldCharType="separate"/>
            </w:r>
            <w:r w:rsidRPr="00C86A23">
              <w:rPr>
                <w:rStyle w:val="Lienhypertexte"/>
                <w:vertAlign w:val="superscript"/>
                <w:lang w:val="en-US"/>
              </w:rPr>
              <w:t>[12]</w:t>
            </w:r>
            <w:r>
              <w:rPr>
                <w:vertAlign w:val="superscript"/>
              </w:rPr>
              <w:fldChar w:fldCharType="end"/>
            </w:r>
            <w:r w:rsidRPr="00C86A23">
              <w:rPr>
                <w:lang w:val="en-US"/>
              </w:rPr>
              <w:br/>
              <w:t xml:space="preserve">At least October 2024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  <w:r w:rsidRPr="00C86A23">
              <w:rPr>
                <w:lang w:val="en-US"/>
              </w:rPr>
              <w:br/>
              <w:t xml:space="preserve">At least September 2027 for Amazon </w:t>
            </w:r>
            <w:proofErr w:type="spellStart"/>
            <w:r w:rsidRPr="00C86A23">
              <w:rPr>
                <w:lang w:val="en-US"/>
              </w:rPr>
              <w:t>Corretto</w:t>
            </w:r>
            <w:proofErr w:type="spellEnd"/>
            <w:r w:rsidRPr="00C86A23">
              <w:rPr>
                <w:lang w:val="en-US"/>
              </w:rPr>
              <w:br/>
              <w:t>At least October 2024 for Microsoft</w:t>
            </w:r>
            <w:hyperlink r:id="rId27" w:anchor="cite_note-Microsoft&quot;-14" w:history="1">
              <w:r w:rsidRPr="00C86A23">
                <w:rPr>
                  <w:rStyle w:val="Lienhypertexte"/>
                  <w:vertAlign w:val="superscript"/>
                  <w:lang w:val="en-US"/>
                </w:rPr>
                <w:t>[14]</w:t>
              </w:r>
            </w:hyperlink>
            <w:hyperlink r:id="rId28" w:anchor="cite_note-15" w:history="1">
              <w:r w:rsidRPr="00C86A23">
                <w:rPr>
                  <w:rStyle w:val="Lienhypertexte"/>
                  <w:vertAlign w:val="superscript"/>
                  <w:lang w:val="en-US"/>
                </w:rPr>
                <w:t>[15]</w:t>
              </w:r>
            </w:hyperlink>
            <w:r w:rsidRPr="00C86A23">
              <w:rPr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3002C2A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2026</w:t>
            </w:r>
            <w:r>
              <w:br/>
            </w:r>
            <w:proofErr w:type="spellStart"/>
            <w:r>
              <w:t>September</w:t>
            </w:r>
            <w:proofErr w:type="spellEnd"/>
            <w:r>
              <w:t xml:space="preserve"> 2026 for Azul</w:t>
            </w:r>
            <w:hyperlink r:id="rId29" w:anchor="cite_note-Azul-11" w:history="1">
              <w:r>
                <w:rPr>
                  <w:rStyle w:val="Lienhypertexte"/>
                  <w:vertAlign w:val="superscript"/>
                </w:rPr>
                <w:t>[11]</w:t>
              </w:r>
            </w:hyperlink>
            <w:r>
              <w:t xml:space="preserve"> </w:t>
            </w:r>
          </w:p>
        </w:tc>
      </w:tr>
      <w:tr w:rsidR="00C86A23" w14:paraId="16D54F14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69386135" w14:textId="77777777" w:rsidR="00C86A23" w:rsidRDefault="00C86A23">
            <w:r>
              <w:t>Java SE 12</w:t>
            </w:r>
          </w:p>
        </w:tc>
        <w:tc>
          <w:tcPr>
            <w:tcW w:w="0" w:type="auto"/>
            <w:vAlign w:val="center"/>
            <w:hideMark/>
          </w:tcPr>
          <w:p w14:paraId="32F61DE6" w14:textId="77777777" w:rsidR="00C86A23" w:rsidRDefault="00C86A23">
            <w:r>
              <w:t>March 2019</w:t>
            </w:r>
          </w:p>
        </w:tc>
        <w:tc>
          <w:tcPr>
            <w:tcW w:w="0" w:type="auto"/>
            <w:vAlign w:val="center"/>
            <w:hideMark/>
          </w:tcPr>
          <w:p w14:paraId="26E5CCC2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2019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58ECFDE6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B8B52AF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04762AC" w14:textId="77777777" w:rsidR="00C86A23" w:rsidRDefault="00C86A23">
            <w:r>
              <w:t>Java SE 13</w:t>
            </w:r>
          </w:p>
        </w:tc>
        <w:tc>
          <w:tcPr>
            <w:tcW w:w="0" w:type="auto"/>
            <w:vAlign w:val="center"/>
            <w:hideMark/>
          </w:tcPr>
          <w:p w14:paraId="1DA12100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2019</w:t>
            </w:r>
          </w:p>
        </w:tc>
        <w:tc>
          <w:tcPr>
            <w:tcW w:w="0" w:type="auto"/>
            <w:vAlign w:val="center"/>
            <w:hideMark/>
          </w:tcPr>
          <w:p w14:paraId="497BBF89" w14:textId="77777777" w:rsidR="00C86A23" w:rsidRDefault="00C86A23">
            <w:r>
              <w:t xml:space="preserve">March 2020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2B6FD000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4626633C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AEFF6BE" w14:textId="77777777" w:rsidR="00C86A23" w:rsidRDefault="00C86A23">
            <w:r>
              <w:t>Java SE 14</w:t>
            </w:r>
          </w:p>
        </w:tc>
        <w:tc>
          <w:tcPr>
            <w:tcW w:w="0" w:type="auto"/>
            <w:vAlign w:val="center"/>
            <w:hideMark/>
          </w:tcPr>
          <w:p w14:paraId="52D9918B" w14:textId="77777777" w:rsidR="00C86A23" w:rsidRDefault="00C86A23">
            <w:r>
              <w:t>March 2020</w:t>
            </w:r>
          </w:p>
        </w:tc>
        <w:tc>
          <w:tcPr>
            <w:tcW w:w="0" w:type="auto"/>
            <w:vAlign w:val="center"/>
            <w:hideMark/>
          </w:tcPr>
          <w:p w14:paraId="7FB15603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2020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513DAD18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6B982D3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49B9D5C1" w14:textId="77777777" w:rsidR="00C86A23" w:rsidRDefault="00C86A23">
            <w:r>
              <w:t>Java SE 15</w:t>
            </w:r>
          </w:p>
        </w:tc>
        <w:tc>
          <w:tcPr>
            <w:tcW w:w="0" w:type="auto"/>
            <w:vAlign w:val="center"/>
            <w:hideMark/>
          </w:tcPr>
          <w:p w14:paraId="794A289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2020</w:t>
            </w:r>
          </w:p>
        </w:tc>
        <w:tc>
          <w:tcPr>
            <w:tcW w:w="0" w:type="auto"/>
            <w:vAlign w:val="center"/>
            <w:hideMark/>
          </w:tcPr>
          <w:p w14:paraId="2D046D78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March 2021 for OpenJDK</w:t>
            </w:r>
            <w:r w:rsidRPr="00C86A23">
              <w:rPr>
                <w:lang w:val="en-US"/>
              </w:rPr>
              <w:br/>
              <w:t>March 2023 for Azul</w:t>
            </w:r>
            <w:hyperlink r:id="rId30" w:anchor="cite_note-Azul-11" w:history="1">
              <w:r w:rsidRPr="00C86A23">
                <w:rPr>
                  <w:rStyle w:val="Lienhypertexte"/>
                  <w:vertAlign w:val="superscript"/>
                  <w:lang w:val="en-US"/>
                </w:rPr>
                <w:t>[11]</w:t>
              </w:r>
            </w:hyperlink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DE8600D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8A733A1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45DCCA05" w14:textId="77777777" w:rsidR="00C86A23" w:rsidRDefault="00C86A23">
            <w:r>
              <w:t>Java SE 16</w:t>
            </w:r>
          </w:p>
        </w:tc>
        <w:tc>
          <w:tcPr>
            <w:tcW w:w="0" w:type="auto"/>
            <w:vAlign w:val="center"/>
            <w:hideMark/>
          </w:tcPr>
          <w:p w14:paraId="423EF4E9" w14:textId="77777777" w:rsidR="00C86A23" w:rsidRDefault="00C86A23">
            <w:r>
              <w:t>March 2021</w:t>
            </w:r>
          </w:p>
        </w:tc>
        <w:tc>
          <w:tcPr>
            <w:tcW w:w="0" w:type="auto"/>
            <w:vAlign w:val="center"/>
            <w:hideMark/>
          </w:tcPr>
          <w:p w14:paraId="0446795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2021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EA9F19F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:rsidRPr="007E7D16" w14:paraId="04084F7C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4174A3A5" w14:textId="77777777" w:rsidR="00C86A23" w:rsidRDefault="00C86A23">
            <w:r>
              <w:t>Java SE 17 (LTS)</w:t>
            </w:r>
          </w:p>
        </w:tc>
        <w:tc>
          <w:tcPr>
            <w:tcW w:w="0" w:type="auto"/>
            <w:vAlign w:val="center"/>
            <w:hideMark/>
          </w:tcPr>
          <w:p w14:paraId="32B6CA08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2021</w:t>
            </w:r>
          </w:p>
        </w:tc>
        <w:tc>
          <w:tcPr>
            <w:tcW w:w="0" w:type="auto"/>
            <w:vAlign w:val="center"/>
            <w:hideMark/>
          </w:tcPr>
          <w:p w14:paraId="29716DA0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2029 for Azul</w:t>
            </w:r>
            <w:r w:rsidRPr="00C86A23">
              <w:rPr>
                <w:lang w:val="en-US"/>
              </w:rPr>
              <w:br/>
              <w:t>At least September 2027 for Microsoft</w:t>
            </w:r>
            <w:hyperlink r:id="rId31" w:anchor="cite_note-Microsoft&quot;-14" w:history="1">
              <w:r w:rsidRPr="00C86A23">
                <w:rPr>
                  <w:rStyle w:val="Lienhypertexte"/>
                  <w:vertAlign w:val="superscript"/>
                  <w:lang w:val="en-US"/>
                </w:rPr>
                <w:t>[14]</w:t>
              </w:r>
            </w:hyperlink>
            <w:r w:rsidRPr="00C86A23">
              <w:rPr>
                <w:lang w:val="en-US"/>
              </w:rPr>
              <w:br/>
              <w:t xml:space="preserve">At least September 2027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8748FF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2029 or later</w:t>
            </w:r>
            <w:r w:rsidRPr="00C86A23">
              <w:rPr>
                <w:lang w:val="en-US"/>
              </w:rPr>
              <w:br/>
              <w:t xml:space="preserve">September 2029 for Azul </w:t>
            </w:r>
          </w:p>
        </w:tc>
      </w:tr>
      <w:tr w:rsidR="00C86A23" w14:paraId="5F41C0F7" w14:textId="77777777" w:rsidTr="00C86A23">
        <w:trPr>
          <w:tblCellSpacing w:w="15" w:type="dxa"/>
        </w:trPr>
        <w:tc>
          <w:tcPr>
            <w:tcW w:w="0" w:type="auto"/>
            <w:shd w:val="clear" w:color="auto" w:fill="D4F4B4"/>
            <w:vAlign w:val="center"/>
            <w:hideMark/>
          </w:tcPr>
          <w:p w14:paraId="4DDDEA70" w14:textId="77777777" w:rsidR="00C86A23" w:rsidRDefault="00C86A23">
            <w:r>
              <w:rPr>
                <w:b/>
                <w:bCs/>
              </w:rPr>
              <w:t>Java SE 18</w:t>
            </w:r>
          </w:p>
        </w:tc>
        <w:tc>
          <w:tcPr>
            <w:tcW w:w="0" w:type="auto"/>
            <w:vAlign w:val="center"/>
            <w:hideMark/>
          </w:tcPr>
          <w:p w14:paraId="5577B2D6" w14:textId="77777777" w:rsidR="00C86A23" w:rsidRDefault="00C86A23">
            <w:r>
              <w:t>March 2022</w:t>
            </w:r>
          </w:p>
        </w:tc>
        <w:tc>
          <w:tcPr>
            <w:tcW w:w="0" w:type="auto"/>
            <w:vAlign w:val="center"/>
            <w:hideMark/>
          </w:tcPr>
          <w:p w14:paraId="6C14A803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 xml:space="preserve">September 2022 for OpenJDK and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6F7E66FC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3D8A23BC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7894A176" w14:textId="77777777" w:rsidR="00C86A23" w:rsidRDefault="00C86A23">
            <w:r>
              <w:t>Java SE 19</w:t>
            </w:r>
          </w:p>
        </w:tc>
        <w:tc>
          <w:tcPr>
            <w:tcW w:w="0" w:type="auto"/>
            <w:vAlign w:val="center"/>
            <w:hideMark/>
          </w:tcPr>
          <w:p w14:paraId="790334FC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2022</w:t>
            </w:r>
          </w:p>
        </w:tc>
        <w:tc>
          <w:tcPr>
            <w:tcW w:w="0" w:type="auto"/>
            <w:vAlign w:val="center"/>
            <w:hideMark/>
          </w:tcPr>
          <w:p w14:paraId="0B1490F9" w14:textId="77777777" w:rsidR="00C86A23" w:rsidRDefault="00C86A23">
            <w:r>
              <w:t xml:space="preserve">March 2023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2F0A69D0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1AE0778F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7789AE99" w14:textId="77777777" w:rsidR="00C86A23" w:rsidRDefault="00C86A23">
            <w:r>
              <w:t>Java SE 20</w:t>
            </w:r>
          </w:p>
        </w:tc>
        <w:tc>
          <w:tcPr>
            <w:tcW w:w="0" w:type="auto"/>
            <w:vAlign w:val="center"/>
            <w:hideMark/>
          </w:tcPr>
          <w:p w14:paraId="77FC1279" w14:textId="77777777" w:rsidR="00C86A23" w:rsidRDefault="00C86A23">
            <w:r>
              <w:t>March 2023</w:t>
            </w:r>
          </w:p>
        </w:tc>
        <w:tc>
          <w:tcPr>
            <w:tcW w:w="0" w:type="auto"/>
            <w:vAlign w:val="center"/>
            <w:hideMark/>
          </w:tcPr>
          <w:p w14:paraId="1C5DA591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2023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4FA57E05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68F142D7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30577873" w14:textId="77777777" w:rsidR="00C86A23" w:rsidRDefault="00C86A23">
            <w:r>
              <w:t>Java SE 21 (LTS)</w:t>
            </w:r>
          </w:p>
        </w:tc>
        <w:tc>
          <w:tcPr>
            <w:tcW w:w="0" w:type="auto"/>
            <w:vAlign w:val="center"/>
            <w:hideMark/>
          </w:tcPr>
          <w:p w14:paraId="26B4A2E7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2023</w:t>
            </w:r>
          </w:p>
        </w:tc>
        <w:tc>
          <w:tcPr>
            <w:tcW w:w="0" w:type="auto"/>
            <w:vAlign w:val="center"/>
            <w:hideMark/>
          </w:tcPr>
          <w:p w14:paraId="7ADA4A90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2028</w:t>
            </w:r>
          </w:p>
        </w:tc>
        <w:tc>
          <w:tcPr>
            <w:tcW w:w="0" w:type="auto"/>
            <w:vAlign w:val="center"/>
            <w:hideMark/>
          </w:tcPr>
          <w:p w14:paraId="236B5D91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2031</w:t>
            </w:r>
            <w:hyperlink r:id="rId32" w:anchor="cite_note-:1-13" w:history="1">
              <w:r>
                <w:rPr>
                  <w:rStyle w:val="Lienhypertexte"/>
                  <w:vertAlign w:val="superscript"/>
                </w:rPr>
                <w:t>[13]</w:t>
              </w:r>
            </w:hyperlink>
            <w:r>
              <w:t xml:space="preserve"> </w:t>
            </w:r>
          </w:p>
        </w:tc>
      </w:tr>
      <w:tr w:rsidR="00C86A23" w14:paraId="24193327" w14:textId="77777777" w:rsidTr="00C86A23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14:paraId="0A9E10AB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b/>
                <w:bCs/>
                <w:sz w:val="20"/>
                <w:szCs w:val="20"/>
                <w:lang w:val="en-US"/>
              </w:rPr>
              <w:t>Legend:</w:t>
            </w:r>
          </w:p>
          <w:p w14:paraId="6CF22C70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sz w:val="20"/>
                <w:szCs w:val="20"/>
                <w:lang w:val="en-US"/>
              </w:rPr>
              <w:t>Old version</w:t>
            </w:r>
          </w:p>
          <w:p w14:paraId="219FA6FF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sz w:val="20"/>
                <w:szCs w:val="20"/>
                <w:lang w:val="en-US"/>
              </w:rPr>
              <w:t>Older version, still maintained</w:t>
            </w:r>
          </w:p>
          <w:p w14:paraId="04D6441B" w14:textId="77777777" w:rsidR="00C86A23" w:rsidRDefault="00C86A23" w:rsidP="00C86A23">
            <w:pPr>
              <w:rPr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Latest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version</w:t>
            </w:r>
          </w:p>
          <w:p w14:paraId="2AFF6D84" w14:textId="77777777" w:rsidR="00C86A23" w:rsidRDefault="00C86A23" w:rsidP="00C86A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Future release</w:t>
            </w:r>
          </w:p>
        </w:tc>
      </w:tr>
    </w:tbl>
    <w:p w14:paraId="36B82F4E" w14:textId="77777777" w:rsidR="00C86A23" w:rsidRPr="00D22331" w:rsidRDefault="00C86A23" w:rsidP="00D22331"/>
    <w:p w14:paraId="75D0C212" w14:textId="5224F318" w:rsidR="00E706E5" w:rsidRDefault="00000000" w:rsidP="00403A6C">
      <w:hyperlink r:id="rId33" w:history="1">
        <w:r w:rsidR="00C86A23" w:rsidRPr="000230F8">
          <w:rPr>
            <w:rStyle w:val="Lienhypertexte"/>
          </w:rPr>
          <w:t>https://en.wikipedia.org/wiki/Java_version_history</w:t>
        </w:r>
      </w:hyperlink>
    </w:p>
    <w:p w14:paraId="0EFACBC4" w14:textId="77777777" w:rsidR="00C86A23" w:rsidRDefault="00C86A23" w:rsidP="00403A6C"/>
    <w:p w14:paraId="684E6EBC" w14:textId="73E1F6AC" w:rsidR="00B25D82" w:rsidRDefault="00E3493A" w:rsidP="00E3493A">
      <w:pPr>
        <w:pStyle w:val="Titre1"/>
      </w:pPr>
      <w:bookmarkStart w:id="10" w:name="_Toc109070124"/>
      <w:r>
        <w:t>Installation</w:t>
      </w:r>
      <w:bookmarkEnd w:id="10"/>
    </w:p>
    <w:p w14:paraId="3EC107B1" w14:textId="58266083" w:rsidR="00E3493A" w:rsidRDefault="00D70717" w:rsidP="00D70717">
      <w:pPr>
        <w:pStyle w:val="Titre2"/>
      </w:pPr>
      <w:bookmarkStart w:id="11" w:name="_Toc109070125"/>
      <w:r>
        <w:t>Prérequis hardware</w:t>
      </w:r>
      <w:bookmarkEnd w:id="11"/>
    </w:p>
    <w:p w14:paraId="535156DB" w14:textId="28758E12" w:rsidR="00C31FEB" w:rsidRDefault="00C31FEB" w:rsidP="00C31FEB">
      <w:r>
        <w:t>Si l’on veut pouvoir faire du développement, dans n’importe quel langage, il faut disposer d’un ordinateur en conséquence.</w:t>
      </w:r>
    </w:p>
    <w:p w14:paraId="40D81318" w14:textId="77777777" w:rsidR="00C31FEB" w:rsidRPr="00C31FEB" w:rsidRDefault="00C31FEB" w:rsidP="00C31FEB"/>
    <w:p w14:paraId="4B5F2D4E" w14:textId="2FE33D75" w:rsidR="00C31FEB" w:rsidRDefault="00C31FEB" w:rsidP="00C31FEB">
      <w:r>
        <w:t>En matière de développement, on peut considérer trois types configurations matérielles.</w:t>
      </w:r>
    </w:p>
    <w:p w14:paraId="3BB98B6B" w14:textId="77777777" w:rsidR="00C31FEB" w:rsidRDefault="00C31FEB" w:rsidP="00C31FEB"/>
    <w:p w14:paraId="2A718F99" w14:textId="1D59E3C7" w:rsidR="00C31FEB" w:rsidRPr="00C31FEB" w:rsidRDefault="00C31FEB" w:rsidP="00C31FEB"/>
    <w:p w14:paraId="084E63CA" w14:textId="6F572031" w:rsidR="00C31FEB" w:rsidRDefault="00C31FEB" w:rsidP="00C31FEB">
      <w:pPr>
        <w:pStyle w:val="Titre3"/>
      </w:pPr>
      <w:bookmarkStart w:id="12" w:name="_Toc109070126"/>
      <w:r>
        <w:t>Les trois types configurations hardware</w:t>
      </w:r>
      <w:bookmarkEnd w:id="12"/>
    </w:p>
    <w:p w14:paraId="565B3A37" w14:textId="77777777" w:rsidR="00C31FEB" w:rsidRPr="00C31FEB" w:rsidRDefault="00C31FEB" w:rsidP="00C31FEB"/>
    <w:p w14:paraId="0D281C79" w14:textId="77777777" w:rsidR="00D70717" w:rsidRPr="00D70717" w:rsidRDefault="00D70717" w:rsidP="00D70717"/>
    <w:p w14:paraId="2908EE10" w14:textId="77777777" w:rsidR="00D70717" w:rsidRDefault="00D70717" w:rsidP="00E3493A"/>
    <w:p w14:paraId="4E6E3760" w14:textId="131DAC1E" w:rsidR="00E3493A" w:rsidRDefault="00E3493A" w:rsidP="00E3493A">
      <w:pPr>
        <w:pStyle w:val="Titre1"/>
      </w:pPr>
      <w:bookmarkStart w:id="13" w:name="_Toc109070127"/>
      <w:r>
        <w:t>Tests</w:t>
      </w:r>
      <w:bookmarkEnd w:id="13"/>
    </w:p>
    <w:p w14:paraId="7460B8A3" w14:textId="3D9838D4" w:rsidR="00E3493A" w:rsidRDefault="00E3493A" w:rsidP="00E3493A"/>
    <w:p w14:paraId="13C90159" w14:textId="53A99904" w:rsidR="00E3493A" w:rsidRDefault="00E3493A" w:rsidP="00E3493A">
      <w:r>
        <w:t>Après avoir installé , il convient de vérifier le bon fonctionnement de l’installation.</w:t>
      </w:r>
    </w:p>
    <w:p w14:paraId="2C600166" w14:textId="77777777" w:rsidR="00E3493A" w:rsidRPr="00E3493A" w:rsidRDefault="00E3493A" w:rsidP="00E3493A"/>
    <w:p w14:paraId="67412452" w14:textId="77777777" w:rsidR="00E3493A" w:rsidRDefault="00E3493A" w:rsidP="00E3493A"/>
    <w:p w14:paraId="04153C99" w14:textId="31E62BB8" w:rsidR="00E3493A" w:rsidRDefault="00A055BF" w:rsidP="00A055BF">
      <w:pPr>
        <w:pStyle w:val="Titre2"/>
      </w:pPr>
      <w:bookmarkStart w:id="14" w:name="_Toc109070128"/>
      <w:r>
        <w:t>Bytecode</w:t>
      </w:r>
      <w:bookmarkEnd w:id="14"/>
    </w:p>
    <w:p w14:paraId="662811AD" w14:textId="5E8F7900" w:rsidR="00A055BF" w:rsidRDefault="00A055BF" w:rsidP="00A055BF">
      <w:r>
        <w:t>Décompilateur</w:t>
      </w:r>
    </w:p>
    <w:p w14:paraId="5C8D0FC9" w14:textId="648B8991" w:rsidR="00A055BF" w:rsidRPr="00A055BF" w:rsidRDefault="00A055BF" w:rsidP="00A055BF">
      <w:pPr>
        <w:rPr>
          <w:rFonts w:ascii="Consolas" w:hAnsi="Consolas"/>
          <w:b/>
          <w:i/>
          <w:iCs/>
          <w:shd w:val="clear" w:color="auto" w:fill="F2F2F2" w:themeFill="background1" w:themeFillShade="F2"/>
        </w:rPr>
      </w:pPr>
      <w:proofErr w:type="spellStart"/>
      <w:r w:rsidRPr="00A055BF">
        <w:rPr>
          <w:rFonts w:ascii="Consolas" w:hAnsi="Consolas"/>
          <w:b/>
          <w:i/>
          <w:iCs/>
          <w:shd w:val="clear" w:color="auto" w:fill="F2F2F2" w:themeFill="background1" w:themeFillShade="F2"/>
        </w:rPr>
        <w:t>javap</w:t>
      </w:r>
      <w:proofErr w:type="spellEnd"/>
    </w:p>
    <w:p w14:paraId="7B1101D5" w14:textId="77777777" w:rsidR="00A055BF" w:rsidRPr="00E3493A" w:rsidRDefault="00A055BF" w:rsidP="00E3493A"/>
    <w:p w14:paraId="0861A386" w14:textId="77777777" w:rsidR="00E3493A" w:rsidRDefault="00E3493A" w:rsidP="00403A6C"/>
    <w:p w14:paraId="471B112F" w14:textId="5BE81C13" w:rsidR="00276EC4" w:rsidRDefault="00276EC4" w:rsidP="00403A6C"/>
    <w:p w14:paraId="7289E1F6" w14:textId="77777777" w:rsidR="00276EC4" w:rsidRDefault="00276EC4" w:rsidP="00403A6C"/>
    <w:p w14:paraId="5A736ED0" w14:textId="00CA1848" w:rsidR="006250AF" w:rsidRDefault="00AD2C06" w:rsidP="00B21808">
      <w:pPr>
        <w:pStyle w:val="Titre1"/>
      </w:pPr>
      <w:bookmarkStart w:id="15" w:name="_Toc109070129"/>
      <w:r>
        <w:t>Links</w:t>
      </w:r>
      <w:bookmarkEnd w:id="15"/>
      <w:r w:rsidR="006250AF">
        <w:t> </w:t>
      </w:r>
    </w:p>
    <w:p w14:paraId="51F18D1D" w14:textId="77777777" w:rsidR="00C47C98" w:rsidRDefault="00C47C98" w:rsidP="006250AF"/>
    <w:p w14:paraId="28BC39A6" w14:textId="77777777" w:rsidR="00A00011" w:rsidRDefault="00A00011" w:rsidP="00A00011">
      <w:r>
        <w:t>JAVA: INSTALLATION</w:t>
      </w:r>
    </w:p>
    <w:p w14:paraId="57FC5644" w14:textId="77777777" w:rsidR="00A00011" w:rsidRDefault="00A00011" w:rsidP="00A00011">
      <w:r>
        <w:t>•</w:t>
      </w:r>
    </w:p>
    <w:p w14:paraId="06865B0E" w14:textId="77777777" w:rsidR="00A00011" w:rsidRDefault="00A00011" w:rsidP="00A00011">
      <w:r>
        <w:lastRenderedPageBreak/>
        <w:t>On aura besoin de trois prérequis</w:t>
      </w:r>
    </w:p>
    <w:p w14:paraId="6B5FCE39" w14:textId="77777777" w:rsidR="00A00011" w:rsidRDefault="00A00011" w:rsidP="00A00011">
      <w:r>
        <w:t>•</w:t>
      </w:r>
    </w:p>
    <w:p w14:paraId="55774C01" w14:textId="77777777" w:rsidR="00A00011" w:rsidRDefault="00A00011" w:rsidP="00A00011">
      <w:r>
        <w:t>Java: https://www.java.com/fr/download/</w:t>
      </w:r>
    </w:p>
    <w:p w14:paraId="5CABA066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3F354152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Le JDK: https://www.oracle.com/java/technologies/javase downloads.html</w:t>
      </w:r>
    </w:p>
    <w:p w14:paraId="7917BF93" w14:textId="77777777" w:rsidR="00A00011" w:rsidRDefault="00A00011" w:rsidP="00A00011">
      <w:r>
        <w:t>•</w:t>
      </w:r>
    </w:p>
    <w:p w14:paraId="1F1D73F9" w14:textId="77777777" w:rsidR="00A00011" w:rsidRDefault="00A00011" w:rsidP="00A00011">
      <w:r>
        <w:t>Télécharger l’IDE que vous souhaitez</w:t>
      </w:r>
    </w:p>
    <w:p w14:paraId="47F6DDD1" w14:textId="77777777" w:rsidR="00A00011" w:rsidRDefault="00A00011" w:rsidP="00A00011">
      <w:r>
        <w:t>•</w:t>
      </w:r>
    </w:p>
    <w:p w14:paraId="64A863E7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Eclipse: https://www.eclipse.org/downloads/</w:t>
      </w:r>
    </w:p>
    <w:p w14:paraId="2B0D91FA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42A5DD5E" w14:textId="77777777" w:rsidR="00A00011" w:rsidRPr="00A00011" w:rsidRDefault="00A00011" w:rsidP="00A00011">
      <w:pPr>
        <w:rPr>
          <w:lang w:val="en-US"/>
        </w:rPr>
      </w:pPr>
      <w:proofErr w:type="spellStart"/>
      <w:proofErr w:type="gramStart"/>
      <w:r w:rsidRPr="00A00011">
        <w:rPr>
          <w:lang w:val="en-US"/>
        </w:rPr>
        <w:t>Netbeans</w:t>
      </w:r>
      <w:proofErr w:type="spellEnd"/>
      <w:r w:rsidRPr="00A00011">
        <w:rPr>
          <w:lang w:val="en-US"/>
        </w:rPr>
        <w:t xml:space="preserve"> :</w:t>
      </w:r>
      <w:proofErr w:type="gramEnd"/>
      <w:r w:rsidRPr="00A00011">
        <w:rPr>
          <w:lang w:val="en-US"/>
        </w:rPr>
        <w:t xml:space="preserve"> https://netbeans.apache.org/download/index.html</w:t>
      </w:r>
    </w:p>
    <w:p w14:paraId="702A25CE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3ABF7F3B" w14:textId="1BF934B1" w:rsidR="008F5868" w:rsidRPr="00A00011" w:rsidRDefault="00A00011" w:rsidP="00A00011">
      <w:pPr>
        <w:rPr>
          <w:lang w:val="en-US"/>
        </w:rPr>
      </w:pPr>
      <w:proofErr w:type="spellStart"/>
      <w:proofErr w:type="gramStart"/>
      <w:r w:rsidRPr="00A00011">
        <w:rPr>
          <w:lang w:val="en-US"/>
        </w:rPr>
        <w:t>Intelij</w:t>
      </w:r>
      <w:proofErr w:type="spellEnd"/>
      <w:r w:rsidRPr="00A00011">
        <w:rPr>
          <w:lang w:val="en-US"/>
        </w:rPr>
        <w:t xml:space="preserve"> :</w:t>
      </w:r>
      <w:proofErr w:type="gramEnd"/>
      <w:r w:rsidRPr="00A00011">
        <w:rPr>
          <w:lang w:val="en-US"/>
        </w:rPr>
        <w:t xml:space="preserve"> https://www.jetbrains.com/fr </w:t>
      </w:r>
      <w:proofErr w:type="spellStart"/>
      <w:r w:rsidRPr="00A00011">
        <w:rPr>
          <w:lang w:val="en-US"/>
        </w:rPr>
        <w:t>fr</w:t>
      </w:r>
      <w:proofErr w:type="spellEnd"/>
      <w:r w:rsidRPr="00A00011">
        <w:rPr>
          <w:lang w:val="en-US"/>
        </w:rPr>
        <w:t>/idea/</w:t>
      </w:r>
    </w:p>
    <w:p w14:paraId="5F80D146" w14:textId="77777777" w:rsidR="00B44CB6" w:rsidRPr="00A00011" w:rsidRDefault="00B44CB6" w:rsidP="00B44CB6">
      <w:pPr>
        <w:rPr>
          <w:lang w:val="en-US"/>
        </w:rPr>
      </w:pPr>
    </w:p>
    <w:p w14:paraId="6BE95846" w14:textId="77777777" w:rsidR="009E2F33" w:rsidRPr="00A00011" w:rsidRDefault="009E2F33" w:rsidP="00B44CB6">
      <w:pPr>
        <w:rPr>
          <w:lang w:val="en-US"/>
        </w:rPr>
      </w:pPr>
    </w:p>
    <w:p w14:paraId="71EC5A35" w14:textId="77777777" w:rsidR="009E2F33" w:rsidRPr="00A00011" w:rsidRDefault="009E2F33" w:rsidP="00B44CB6">
      <w:pPr>
        <w:rPr>
          <w:lang w:val="en-US"/>
        </w:rPr>
      </w:pPr>
    </w:p>
    <w:p w14:paraId="134D88EF" w14:textId="77777777" w:rsidR="00B44CB6" w:rsidRPr="00A00011" w:rsidRDefault="00B44CB6" w:rsidP="00B44CB6">
      <w:pPr>
        <w:rPr>
          <w:lang w:val="en-US"/>
        </w:rPr>
      </w:pPr>
    </w:p>
    <w:p w14:paraId="208AFF09" w14:textId="77777777" w:rsidR="00B44CB6" w:rsidRPr="00A00011" w:rsidRDefault="00B44CB6" w:rsidP="00B44CB6">
      <w:pPr>
        <w:rPr>
          <w:lang w:val="en-US"/>
        </w:rPr>
      </w:pPr>
    </w:p>
    <w:p w14:paraId="0F66B751" w14:textId="77777777" w:rsidR="00B44CB6" w:rsidRPr="00A00011" w:rsidRDefault="00B44CB6" w:rsidP="00B44CB6">
      <w:pPr>
        <w:rPr>
          <w:lang w:val="en-US"/>
        </w:rPr>
      </w:pPr>
    </w:p>
    <w:p w14:paraId="729356FE" w14:textId="77777777" w:rsidR="00B44CB6" w:rsidRPr="00A00011" w:rsidRDefault="00B44CB6" w:rsidP="00B44CB6">
      <w:pPr>
        <w:rPr>
          <w:lang w:val="en-US"/>
        </w:rPr>
      </w:pPr>
    </w:p>
    <w:p w14:paraId="197D53CC" w14:textId="77777777" w:rsidR="00B44CB6" w:rsidRPr="00A00011" w:rsidRDefault="00B44CB6" w:rsidP="00B44CB6">
      <w:pPr>
        <w:rPr>
          <w:lang w:val="en-US"/>
        </w:rPr>
      </w:pPr>
    </w:p>
    <w:p w14:paraId="780486F5" w14:textId="77777777" w:rsidR="00B44CB6" w:rsidRPr="00A00011" w:rsidRDefault="00B44CB6" w:rsidP="00B44CB6">
      <w:pPr>
        <w:rPr>
          <w:lang w:val="en-US"/>
        </w:rPr>
      </w:pPr>
    </w:p>
    <w:sectPr w:rsidR="00B44CB6" w:rsidRPr="00A00011">
      <w:headerReference w:type="default" r:id="rId34"/>
      <w:footerReference w:type="default" r:id="rId3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3BCCD4" w14:textId="77777777" w:rsidR="00056EA6" w:rsidRDefault="00056EA6" w:rsidP="00403A6C">
      <w:pPr>
        <w:spacing w:after="0" w:line="240" w:lineRule="auto"/>
      </w:pPr>
      <w:r>
        <w:separator/>
      </w:r>
    </w:p>
  </w:endnote>
  <w:endnote w:type="continuationSeparator" w:id="0">
    <w:p w14:paraId="65DC3B70" w14:textId="77777777" w:rsidR="00056EA6" w:rsidRDefault="00056EA6" w:rsidP="0040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64398" w14:textId="4CE2BEC4" w:rsidR="00403A6C" w:rsidRDefault="00606DC7" w:rsidP="0021572B">
    <w:pPr>
      <w:pStyle w:val="Pieddepage"/>
      <w:pBdr>
        <w:top w:val="single" w:sz="18" w:space="1" w:color="C45911" w:themeColor="accent2" w:themeShade="BF"/>
      </w:pBdr>
    </w:pPr>
    <w:r w:rsidRPr="00331CA5">
      <w:rPr>
        <w:sz w:val="20"/>
        <w:szCs w:val="20"/>
      </w:rPr>
      <w:t xml:space="preserve">©Djamel CHABANE </w:t>
    </w:r>
    <w:r w:rsidRPr="00331CA5">
      <w:rPr>
        <w:sz w:val="20"/>
        <w:szCs w:val="20"/>
      </w:rPr>
      <w:fldChar w:fldCharType="begin"/>
    </w:r>
    <w:r w:rsidRPr="00331CA5">
      <w:rPr>
        <w:sz w:val="20"/>
        <w:szCs w:val="20"/>
      </w:rPr>
      <w:instrText xml:space="preserve"> CREATEDATE  \@ "yyyy"  \* MERGEFORMAT </w:instrText>
    </w:r>
    <w:r w:rsidRPr="00331CA5">
      <w:rPr>
        <w:sz w:val="20"/>
        <w:szCs w:val="20"/>
      </w:rPr>
      <w:fldChar w:fldCharType="separate"/>
    </w:r>
    <w:r w:rsidR="00D954F4" w:rsidRPr="00331CA5">
      <w:rPr>
        <w:noProof/>
        <w:sz w:val="20"/>
        <w:szCs w:val="20"/>
      </w:rPr>
      <w:t>2022</w:t>
    </w:r>
    <w:r w:rsidRPr="00331CA5">
      <w:rPr>
        <w:sz w:val="20"/>
        <w:szCs w:val="20"/>
      </w:rPr>
      <w:fldChar w:fldCharType="end"/>
    </w:r>
    <w:r>
      <w:ptab w:relativeTo="margin" w:alignment="center" w:leader="none"/>
    </w:r>
    <w:r w:rsidRPr="00331CA5">
      <w:rPr>
        <w:sz w:val="20"/>
        <w:szCs w:val="20"/>
      </w:rPr>
      <w:fldChar w:fldCharType="begin"/>
    </w:r>
    <w:r w:rsidRPr="00331CA5">
      <w:rPr>
        <w:sz w:val="20"/>
        <w:szCs w:val="20"/>
      </w:rPr>
      <w:instrText xml:space="preserve"> FILENAME \* MERGEFORMAT </w:instrText>
    </w:r>
    <w:r w:rsidRPr="00331CA5">
      <w:rPr>
        <w:sz w:val="20"/>
        <w:szCs w:val="20"/>
      </w:rPr>
      <w:fldChar w:fldCharType="separate"/>
    </w:r>
    <w:r w:rsidR="00D2517D">
      <w:rPr>
        <w:noProof/>
        <w:sz w:val="20"/>
        <w:szCs w:val="20"/>
      </w:rPr>
      <w:t>Installer l’environnement de développement java.docx</w:t>
    </w:r>
    <w:r w:rsidRPr="00331CA5">
      <w:rPr>
        <w:noProof/>
        <w:sz w:val="20"/>
        <w:szCs w:val="20"/>
      </w:rPr>
      <w:fldChar w:fldCharType="end"/>
    </w:r>
    <w:r>
      <w:ptab w:relativeTo="margin" w:alignment="right" w:leader="none"/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</w:t>
    </w:r>
    <w:r w:rsidR="007D3C96">
      <w:t>/</w:t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5FF88B" w14:textId="77777777" w:rsidR="00056EA6" w:rsidRDefault="00056EA6" w:rsidP="00403A6C">
      <w:pPr>
        <w:spacing w:after="0" w:line="240" w:lineRule="auto"/>
      </w:pPr>
      <w:r>
        <w:separator/>
      </w:r>
    </w:p>
  </w:footnote>
  <w:footnote w:type="continuationSeparator" w:id="0">
    <w:p w14:paraId="1A264AC0" w14:textId="77777777" w:rsidR="00056EA6" w:rsidRDefault="00056EA6" w:rsidP="00403A6C">
      <w:pPr>
        <w:spacing w:after="0" w:line="240" w:lineRule="auto"/>
      </w:pPr>
      <w:r>
        <w:continuationSeparator/>
      </w:r>
    </w:p>
  </w:footnote>
  <w:footnote w:id="1">
    <w:p w14:paraId="2A499E93" w14:textId="580FAAF1" w:rsidR="00F713DB" w:rsidRDefault="00F713DB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F713DB">
        <w:t>https://fr.wikipedia.org/wiki/Sun_Microsystems</w:t>
      </w:r>
    </w:p>
  </w:footnote>
  <w:footnote w:id="2">
    <w:p w14:paraId="44BB776B" w14:textId="79C4165A" w:rsidR="00DE5C9D" w:rsidRDefault="00DE5C9D">
      <w:pPr>
        <w:pStyle w:val="Notedebasdepage"/>
      </w:pPr>
      <w:r>
        <w:rPr>
          <w:rStyle w:val="Appelnotedebasdep"/>
        </w:rPr>
        <w:footnoteRef/>
      </w:r>
      <w:r>
        <w:t xml:space="preserve"> Logiciels(OS) ou matériels(x86,ARM).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0A5AA" w14:textId="33F20875" w:rsidR="005C127A" w:rsidRDefault="005C127A" w:rsidP="00376DE7">
    <w:pPr>
      <w:pStyle w:val="En-tte"/>
      <w:jc w:val="center"/>
    </w:pPr>
    <w:r>
      <w:ptab w:relativeTo="margin" w:alignment="center" w:leader="none"/>
    </w:r>
    <w:r>
      <w:ptab w:relativeTo="margin" w:alignment="right" w:leader="none"/>
    </w:r>
  </w:p>
  <w:tbl>
    <w:tblPr>
      <w:tblStyle w:val="Grilledutableau"/>
      <w:tblW w:w="8998" w:type="dxa"/>
      <w:jc w:val="center"/>
      <w:tblLook w:val="04A0" w:firstRow="1" w:lastRow="0" w:firstColumn="1" w:lastColumn="0" w:noHBand="0" w:noVBand="1"/>
    </w:tblPr>
    <w:tblGrid>
      <w:gridCol w:w="1604"/>
      <w:gridCol w:w="4428"/>
      <w:gridCol w:w="1356"/>
      <w:gridCol w:w="1610"/>
    </w:tblGrid>
    <w:tr w:rsidR="00D954F4" w14:paraId="1604839D" w14:textId="77777777" w:rsidTr="000E7F6C">
      <w:trPr>
        <w:trHeight w:val="1020"/>
        <w:jc w:val="center"/>
      </w:trPr>
      <w:tc>
        <w:tcPr>
          <w:tcW w:w="1604" w:type="dxa"/>
        </w:tcPr>
        <w:p w14:paraId="6CA02F8A" w14:textId="673B50DC" w:rsidR="00376DE7" w:rsidRPr="00376DE7" w:rsidRDefault="00D954F4" w:rsidP="000E7F6C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51BA2369" wp14:editId="74692555">
                <wp:simplePos x="0" y="0"/>
                <wp:positionH relativeFrom="column">
                  <wp:posOffset>142240</wp:posOffset>
                </wp:positionH>
                <wp:positionV relativeFrom="paragraph">
                  <wp:posOffset>3278</wp:posOffset>
                </wp:positionV>
                <wp:extent cx="540385" cy="623570"/>
                <wp:effectExtent l="0" t="0" r="0" b="5080"/>
                <wp:wrapNone/>
                <wp:docPr id="4" name="Imag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 4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385" cy="6235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4428" w:type="dxa"/>
          <w:vMerge w:val="restart"/>
        </w:tcPr>
        <w:sdt>
          <w:sdtPr>
            <w:rPr>
              <w:rFonts w:asciiTheme="majorBidi" w:hAnsiTheme="majorBidi" w:cstheme="majorBidi"/>
              <w:b/>
              <w:bCs/>
              <w:sz w:val="28"/>
              <w:szCs w:val="28"/>
            </w:rPr>
            <w:alias w:val="Titre "/>
            <w:tag w:val=""/>
            <w:id w:val="728122372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584CB798" w14:textId="4504EF93" w:rsidR="00376DE7" w:rsidRPr="00376DE7" w:rsidRDefault="00D954F4" w:rsidP="000E7F6C">
              <w:pPr>
                <w:pStyle w:val="En-tte"/>
                <w:spacing w:before="240"/>
                <w:jc w:val="center"/>
                <w:rPr>
                  <w:rFonts w:asciiTheme="majorBidi" w:hAnsiTheme="majorBidi" w:cstheme="majorBidi"/>
                  <w:sz w:val="56"/>
                  <w:szCs w:val="56"/>
                </w:rPr>
              </w:pPr>
              <w:r w:rsidRPr="00D954F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>Install</w:t>
              </w:r>
              <w:r w:rsidR="006F4FD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>er</w:t>
              </w:r>
              <w:r w:rsidRPr="00D954F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 xml:space="preserve"> l’environnement de développement java</w:t>
              </w:r>
            </w:p>
          </w:sdtContent>
        </w:sdt>
      </w:tc>
      <w:tc>
        <w:tcPr>
          <w:tcW w:w="1356" w:type="dxa"/>
        </w:tcPr>
        <w:p w14:paraId="122C22CE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423FF17B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2A1FE1D0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Réalisé le :</w:t>
          </w:r>
        </w:p>
      </w:tc>
      <w:tc>
        <w:tcPr>
          <w:tcW w:w="1610" w:type="dxa"/>
        </w:tcPr>
        <w:p w14:paraId="2426B225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7B8CF726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69F27878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CREATEDATE  \@ "dd-MM-yyyy"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D954F4">
            <w:rPr>
              <w:rFonts w:asciiTheme="majorBidi" w:hAnsiTheme="majorBidi" w:cstheme="majorBidi"/>
              <w:noProof/>
              <w:sz w:val="18"/>
              <w:szCs w:val="18"/>
            </w:rPr>
            <w:t>14-07-2022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  <w:tr w:rsidR="00D954F4" w14:paraId="46822526" w14:textId="77777777" w:rsidTr="000E7F6C">
      <w:trPr>
        <w:trHeight w:val="267"/>
        <w:jc w:val="center"/>
      </w:trPr>
      <w:tc>
        <w:tcPr>
          <w:tcW w:w="1604" w:type="dxa"/>
        </w:tcPr>
        <w:p w14:paraId="4639E6B7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noProof/>
            </w:rPr>
          </w:pP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 xml:space="preserve">Nombre de pages : 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begin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instrText xml:space="preserve"> NUMPAGES  \* Arabic  \* MERGEFORMAT </w:instrTex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separate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>2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end"/>
          </w:r>
        </w:p>
      </w:tc>
      <w:tc>
        <w:tcPr>
          <w:tcW w:w="4428" w:type="dxa"/>
          <w:vMerge/>
        </w:tcPr>
        <w:p w14:paraId="3654DBAA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</w:rPr>
          </w:pPr>
        </w:p>
      </w:tc>
      <w:tc>
        <w:tcPr>
          <w:tcW w:w="1356" w:type="dxa"/>
        </w:tcPr>
        <w:p w14:paraId="707BD2C9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Modifié le :</w:t>
          </w:r>
        </w:p>
      </w:tc>
      <w:tc>
        <w:tcPr>
          <w:tcW w:w="1610" w:type="dxa"/>
        </w:tcPr>
        <w:p w14:paraId="5952548A" w14:textId="2A9F3F9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SAVEDATE  \@ "dd-MM-yyyy HH:mm"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7E7D16">
            <w:rPr>
              <w:rFonts w:asciiTheme="majorBidi" w:hAnsiTheme="majorBidi" w:cstheme="majorBidi"/>
              <w:noProof/>
              <w:sz w:val="18"/>
              <w:szCs w:val="18"/>
            </w:rPr>
            <w:t>18-07-2022 19:24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</w:tbl>
  <w:p w14:paraId="09D7F5AE" w14:textId="77777777" w:rsidR="005C127A" w:rsidRDefault="005C127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5400F"/>
    <w:multiLevelType w:val="multilevel"/>
    <w:tmpl w:val="AE58E43A"/>
    <w:lvl w:ilvl="0">
      <w:start w:val="1"/>
      <w:numFmt w:val="decimal"/>
      <w:pStyle w:val="Titre1"/>
      <w:suff w:val="space"/>
      <w:lvlText w:val="%1."/>
      <w:lvlJc w:val="left"/>
      <w:pPr>
        <w:ind w:left="113" w:hanging="113"/>
      </w:pPr>
      <w:rPr>
        <w:rFonts w:hint="default"/>
      </w:rPr>
    </w:lvl>
    <w:lvl w:ilvl="1">
      <w:start w:val="1"/>
      <w:numFmt w:val="decimal"/>
      <w:pStyle w:val="Titre2"/>
      <w:suff w:val="space"/>
      <w:lvlText w:val="%1.%2."/>
      <w:lvlJc w:val="left"/>
      <w:pPr>
        <w:ind w:left="113" w:hanging="113"/>
      </w:pPr>
      <w:rPr>
        <w:rFonts w:hint="default"/>
      </w:rPr>
    </w:lvl>
    <w:lvl w:ilvl="2">
      <w:start w:val="1"/>
      <w:numFmt w:val="decimal"/>
      <w:pStyle w:val="Titre3"/>
      <w:suff w:val="space"/>
      <w:lvlText w:val="%1.%2.%3."/>
      <w:lvlJc w:val="left"/>
      <w:pPr>
        <w:ind w:left="113" w:hanging="113"/>
      </w:pPr>
      <w:rPr>
        <w:rFonts w:hint="default"/>
      </w:rPr>
    </w:lvl>
    <w:lvl w:ilvl="3">
      <w:start w:val="1"/>
      <w:numFmt w:val="decimal"/>
      <w:pStyle w:val="Titre4"/>
      <w:suff w:val="space"/>
      <w:lvlText w:val="%1.%2.%3.%4."/>
      <w:lvlJc w:val="left"/>
      <w:pPr>
        <w:ind w:left="113" w:hanging="113"/>
      </w:pPr>
      <w:rPr>
        <w:rFonts w:hint="default"/>
      </w:rPr>
    </w:lvl>
    <w:lvl w:ilvl="4">
      <w:start w:val="1"/>
      <w:numFmt w:val="decimal"/>
      <w:pStyle w:val="Titre5"/>
      <w:suff w:val="space"/>
      <w:lvlText w:val="%1.%2.%3.%4.%5."/>
      <w:lvlJc w:val="left"/>
      <w:pPr>
        <w:ind w:left="113" w:hanging="113"/>
      </w:pPr>
      <w:rPr>
        <w:rFonts w:hint="default"/>
      </w:rPr>
    </w:lvl>
    <w:lvl w:ilvl="5">
      <w:start w:val="1"/>
      <w:numFmt w:val="decimal"/>
      <w:pStyle w:val="Titre6"/>
      <w:suff w:val="space"/>
      <w:lvlText w:val="%1.%2.%3.%4.%5.%6."/>
      <w:lvlJc w:val="left"/>
      <w:pPr>
        <w:ind w:left="113" w:hanging="113"/>
      </w:pPr>
      <w:rPr>
        <w:rFonts w:hint="default"/>
      </w:rPr>
    </w:lvl>
    <w:lvl w:ilvl="6">
      <w:start w:val="1"/>
      <w:numFmt w:val="decimal"/>
      <w:pStyle w:val="Titre7"/>
      <w:suff w:val="space"/>
      <w:lvlText w:val="%1.%2.%3.%4.%5.%6.%7."/>
      <w:lvlJc w:val="left"/>
      <w:pPr>
        <w:ind w:left="113" w:hanging="113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439905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4F4"/>
    <w:rsid w:val="00024241"/>
    <w:rsid w:val="00056EA6"/>
    <w:rsid w:val="00057849"/>
    <w:rsid w:val="0006123D"/>
    <w:rsid w:val="00091F57"/>
    <w:rsid w:val="0009336F"/>
    <w:rsid w:val="000C6047"/>
    <w:rsid w:val="000E7F6C"/>
    <w:rsid w:val="000F1D3B"/>
    <w:rsid w:val="000F7588"/>
    <w:rsid w:val="00103DBA"/>
    <w:rsid w:val="00113F25"/>
    <w:rsid w:val="00173EB2"/>
    <w:rsid w:val="00183426"/>
    <w:rsid w:val="001910A0"/>
    <w:rsid w:val="001D141A"/>
    <w:rsid w:val="001D2FB8"/>
    <w:rsid w:val="001F5ABC"/>
    <w:rsid w:val="0021572B"/>
    <w:rsid w:val="00252743"/>
    <w:rsid w:val="00254754"/>
    <w:rsid w:val="00276EC4"/>
    <w:rsid w:val="002A0A81"/>
    <w:rsid w:val="002A2B0A"/>
    <w:rsid w:val="002C059B"/>
    <w:rsid w:val="002C1740"/>
    <w:rsid w:val="002C3172"/>
    <w:rsid w:val="002E1F3B"/>
    <w:rsid w:val="002E3917"/>
    <w:rsid w:val="002E7F81"/>
    <w:rsid w:val="002F6A39"/>
    <w:rsid w:val="00300755"/>
    <w:rsid w:val="00301652"/>
    <w:rsid w:val="00303AA8"/>
    <w:rsid w:val="00305CA0"/>
    <w:rsid w:val="00331CA5"/>
    <w:rsid w:val="0033471C"/>
    <w:rsid w:val="00337585"/>
    <w:rsid w:val="0034003D"/>
    <w:rsid w:val="00346B99"/>
    <w:rsid w:val="003735FF"/>
    <w:rsid w:val="00376DE7"/>
    <w:rsid w:val="00381279"/>
    <w:rsid w:val="00391A36"/>
    <w:rsid w:val="003952A0"/>
    <w:rsid w:val="003B2F8E"/>
    <w:rsid w:val="003B5BCD"/>
    <w:rsid w:val="003C5970"/>
    <w:rsid w:val="00400544"/>
    <w:rsid w:val="00403A6C"/>
    <w:rsid w:val="00427D16"/>
    <w:rsid w:val="004337FD"/>
    <w:rsid w:val="00472424"/>
    <w:rsid w:val="005178BB"/>
    <w:rsid w:val="00542374"/>
    <w:rsid w:val="00547F50"/>
    <w:rsid w:val="00551D7D"/>
    <w:rsid w:val="005A5AD3"/>
    <w:rsid w:val="005A68D4"/>
    <w:rsid w:val="005C127A"/>
    <w:rsid w:val="005C3B0C"/>
    <w:rsid w:val="005D0606"/>
    <w:rsid w:val="005D57E9"/>
    <w:rsid w:val="00606DC7"/>
    <w:rsid w:val="0061793C"/>
    <w:rsid w:val="006250AF"/>
    <w:rsid w:val="00625512"/>
    <w:rsid w:val="00636F72"/>
    <w:rsid w:val="006456D2"/>
    <w:rsid w:val="00663F98"/>
    <w:rsid w:val="006765FE"/>
    <w:rsid w:val="00682756"/>
    <w:rsid w:val="006A5433"/>
    <w:rsid w:val="006A6035"/>
    <w:rsid w:val="006C5833"/>
    <w:rsid w:val="006E2A7F"/>
    <w:rsid w:val="006F4FD4"/>
    <w:rsid w:val="006F72C0"/>
    <w:rsid w:val="00706C0B"/>
    <w:rsid w:val="007262C9"/>
    <w:rsid w:val="00735733"/>
    <w:rsid w:val="0074122C"/>
    <w:rsid w:val="0075233C"/>
    <w:rsid w:val="007567A8"/>
    <w:rsid w:val="00757B1C"/>
    <w:rsid w:val="00763145"/>
    <w:rsid w:val="00776C76"/>
    <w:rsid w:val="00796A28"/>
    <w:rsid w:val="007B06D2"/>
    <w:rsid w:val="007C4AFC"/>
    <w:rsid w:val="007C6383"/>
    <w:rsid w:val="007C76AB"/>
    <w:rsid w:val="007D3C96"/>
    <w:rsid w:val="007E26C3"/>
    <w:rsid w:val="007E7D16"/>
    <w:rsid w:val="007F4A36"/>
    <w:rsid w:val="00817437"/>
    <w:rsid w:val="0085646D"/>
    <w:rsid w:val="00896FCF"/>
    <w:rsid w:val="008D2601"/>
    <w:rsid w:val="008F5868"/>
    <w:rsid w:val="00921322"/>
    <w:rsid w:val="009270EF"/>
    <w:rsid w:val="00937ABE"/>
    <w:rsid w:val="00941219"/>
    <w:rsid w:val="00947346"/>
    <w:rsid w:val="009645D8"/>
    <w:rsid w:val="009C79B6"/>
    <w:rsid w:val="009E2F33"/>
    <w:rsid w:val="009E4AFE"/>
    <w:rsid w:val="00A00011"/>
    <w:rsid w:val="00A055BF"/>
    <w:rsid w:val="00A135C3"/>
    <w:rsid w:val="00A2074A"/>
    <w:rsid w:val="00A30F1D"/>
    <w:rsid w:val="00A3127F"/>
    <w:rsid w:val="00A806C1"/>
    <w:rsid w:val="00A80F36"/>
    <w:rsid w:val="00A957BA"/>
    <w:rsid w:val="00AC51E5"/>
    <w:rsid w:val="00AD2C06"/>
    <w:rsid w:val="00AF1612"/>
    <w:rsid w:val="00B10213"/>
    <w:rsid w:val="00B21808"/>
    <w:rsid w:val="00B24FAC"/>
    <w:rsid w:val="00B25D82"/>
    <w:rsid w:val="00B2607F"/>
    <w:rsid w:val="00B338FD"/>
    <w:rsid w:val="00B44CB6"/>
    <w:rsid w:val="00B5380C"/>
    <w:rsid w:val="00B56BAC"/>
    <w:rsid w:val="00B611B8"/>
    <w:rsid w:val="00B72642"/>
    <w:rsid w:val="00B81A43"/>
    <w:rsid w:val="00B8554C"/>
    <w:rsid w:val="00B87EC6"/>
    <w:rsid w:val="00BA3336"/>
    <w:rsid w:val="00BA5334"/>
    <w:rsid w:val="00BC2636"/>
    <w:rsid w:val="00BD5708"/>
    <w:rsid w:val="00BE4292"/>
    <w:rsid w:val="00C14324"/>
    <w:rsid w:val="00C159E9"/>
    <w:rsid w:val="00C2324F"/>
    <w:rsid w:val="00C31FEB"/>
    <w:rsid w:val="00C33EE7"/>
    <w:rsid w:val="00C47C98"/>
    <w:rsid w:val="00C611BD"/>
    <w:rsid w:val="00C86A23"/>
    <w:rsid w:val="00CB3DB7"/>
    <w:rsid w:val="00CC2EBF"/>
    <w:rsid w:val="00D00386"/>
    <w:rsid w:val="00D013F6"/>
    <w:rsid w:val="00D22331"/>
    <w:rsid w:val="00D23236"/>
    <w:rsid w:val="00D2517D"/>
    <w:rsid w:val="00D34F33"/>
    <w:rsid w:val="00D62164"/>
    <w:rsid w:val="00D64368"/>
    <w:rsid w:val="00D70717"/>
    <w:rsid w:val="00D72E35"/>
    <w:rsid w:val="00D954F4"/>
    <w:rsid w:val="00DE5ABA"/>
    <w:rsid w:val="00DE5C9D"/>
    <w:rsid w:val="00DF53B1"/>
    <w:rsid w:val="00DF561E"/>
    <w:rsid w:val="00E3286F"/>
    <w:rsid w:val="00E3493A"/>
    <w:rsid w:val="00E564FA"/>
    <w:rsid w:val="00E649D1"/>
    <w:rsid w:val="00E706E5"/>
    <w:rsid w:val="00E74B66"/>
    <w:rsid w:val="00E84243"/>
    <w:rsid w:val="00EA7BDC"/>
    <w:rsid w:val="00EC4C9D"/>
    <w:rsid w:val="00ED2399"/>
    <w:rsid w:val="00ED33E9"/>
    <w:rsid w:val="00EF250D"/>
    <w:rsid w:val="00F14518"/>
    <w:rsid w:val="00F35C97"/>
    <w:rsid w:val="00F52F4E"/>
    <w:rsid w:val="00F713DB"/>
    <w:rsid w:val="00F73197"/>
    <w:rsid w:val="00F76D0F"/>
    <w:rsid w:val="00F81E27"/>
    <w:rsid w:val="00FC5BFD"/>
    <w:rsid w:val="00FF0591"/>
    <w:rsid w:val="00FF5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A964FF"/>
  <w15:chartTrackingRefBased/>
  <w15:docId w15:val="{C42525AF-3C48-424F-AC38-0388D0894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AD3"/>
  </w:style>
  <w:style w:type="paragraph" w:styleId="Titre1">
    <w:name w:val="heading 1"/>
    <w:basedOn w:val="Normal"/>
    <w:next w:val="Normal"/>
    <w:link w:val="Titre1Car"/>
    <w:uiPriority w:val="9"/>
    <w:qFormat/>
    <w:rsid w:val="006250AF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="Times New Roman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F1612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="Times New Roman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F1612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="Times New Roman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F1612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="Times New Roman"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F1612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="Times New Roman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AF1612"/>
    <w:pPr>
      <w:keepNext/>
      <w:keepLines/>
      <w:numPr>
        <w:ilvl w:val="5"/>
        <w:numId w:val="1"/>
      </w:numPr>
      <w:spacing w:before="40" w:after="0"/>
      <w:outlineLvl w:val="5"/>
    </w:pPr>
    <w:rPr>
      <w:rFonts w:ascii="Times New Roman" w:eastAsiaTheme="majorEastAsia" w:hAnsi="Times New Roman" w:cs="Times New Roman"/>
    </w:rPr>
  </w:style>
  <w:style w:type="paragraph" w:styleId="Titre7">
    <w:name w:val="heading 7"/>
    <w:basedOn w:val="Normal"/>
    <w:next w:val="Normal"/>
    <w:link w:val="Titre7Car"/>
    <w:autoRedefine/>
    <w:uiPriority w:val="9"/>
    <w:unhideWhenUsed/>
    <w:qFormat/>
    <w:rsid w:val="008F586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F7319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7319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03A6C"/>
  </w:style>
  <w:style w:type="paragraph" w:styleId="Pieddepage">
    <w:name w:val="footer"/>
    <w:basedOn w:val="Normal"/>
    <w:link w:val="Pieddepag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03A6C"/>
  </w:style>
  <w:style w:type="paragraph" w:styleId="Titre">
    <w:name w:val="Title"/>
    <w:basedOn w:val="Normal"/>
    <w:next w:val="Normal"/>
    <w:link w:val="TitreCar"/>
    <w:autoRedefine/>
    <w:uiPriority w:val="10"/>
    <w:qFormat/>
    <w:rsid w:val="0009336F"/>
    <w:pPr>
      <w:spacing w:after="0" w:line="240" w:lineRule="auto"/>
      <w:contextualSpacing/>
    </w:pPr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character" w:customStyle="1" w:styleId="TitreCar">
    <w:name w:val="Titre Car"/>
    <w:basedOn w:val="Policepardfaut"/>
    <w:link w:val="Titre"/>
    <w:uiPriority w:val="10"/>
    <w:rsid w:val="0009336F"/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table" w:styleId="Grilledutableau">
    <w:name w:val="Table Grid"/>
    <w:basedOn w:val="TableauNormal"/>
    <w:uiPriority w:val="39"/>
    <w:rsid w:val="005C1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5C127A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6250AF"/>
    <w:rPr>
      <w:rFonts w:ascii="Times New Roman" w:eastAsiaTheme="majorEastAsia" w:hAnsi="Times New Roman" w:cs="Times New Roman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F1612"/>
    <w:rPr>
      <w:rFonts w:ascii="Times New Roman" w:eastAsiaTheme="majorEastAsia" w:hAnsi="Times New Roman" w:cs="Times New Roman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F1612"/>
    <w:rPr>
      <w:rFonts w:ascii="Times New Roman" w:eastAsiaTheme="majorEastAsia" w:hAnsi="Times New Roman" w:cs="Times New Roman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AF1612"/>
    <w:rPr>
      <w:rFonts w:ascii="Times New Roman" w:eastAsiaTheme="majorEastAsia" w:hAnsi="Times New Roman" w:cs="Times New Roman"/>
      <w:i/>
      <w:iCs/>
    </w:rPr>
  </w:style>
  <w:style w:type="character" w:customStyle="1" w:styleId="Titre5Car">
    <w:name w:val="Titre 5 Car"/>
    <w:basedOn w:val="Policepardfaut"/>
    <w:link w:val="Titre5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6Car">
    <w:name w:val="Titre 6 Car"/>
    <w:basedOn w:val="Policepardfaut"/>
    <w:link w:val="Titre6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7Car">
    <w:name w:val="Titre 7 Car"/>
    <w:basedOn w:val="Policepardfaut"/>
    <w:link w:val="Titre7"/>
    <w:uiPriority w:val="9"/>
    <w:rsid w:val="008F5868"/>
    <w:rPr>
      <w:rFonts w:asciiTheme="majorHAnsi" w:eastAsiaTheme="majorEastAsia" w:hAnsiTheme="majorHAnsi" w:cstheme="majorBidi"/>
      <w:i/>
      <w:iCs/>
    </w:rPr>
  </w:style>
  <w:style w:type="character" w:customStyle="1" w:styleId="Titre8Car">
    <w:name w:val="Titre 8 Car"/>
    <w:basedOn w:val="Policepardfaut"/>
    <w:link w:val="Titre8"/>
    <w:uiPriority w:val="9"/>
    <w:rsid w:val="00F7319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7319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1">
    <w:name w:val="toc 1"/>
    <w:basedOn w:val="Normal"/>
    <w:next w:val="Normal"/>
    <w:autoRedefine/>
    <w:uiPriority w:val="39"/>
    <w:unhideWhenUsed/>
    <w:rsid w:val="000F1D3B"/>
    <w:pPr>
      <w:spacing w:before="120" w:after="120"/>
    </w:pPr>
    <w:rPr>
      <w:rFonts w:cstheme="minorHAnsi"/>
      <w:b/>
      <w:bCs/>
      <w:caps/>
      <w:sz w:val="20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0F1D3B"/>
    <w:pPr>
      <w:spacing w:after="0"/>
      <w:ind w:left="220"/>
    </w:pPr>
    <w:rPr>
      <w:rFonts w:cstheme="minorHAnsi"/>
      <w:smallCaps/>
      <w:sz w:val="20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0F1D3B"/>
    <w:pPr>
      <w:spacing w:after="0"/>
      <w:ind w:left="440"/>
    </w:pPr>
    <w:rPr>
      <w:rFonts w:cstheme="minorHAnsi"/>
      <w:i/>
      <w:iCs/>
      <w:sz w:val="20"/>
      <w:szCs w:val="24"/>
    </w:rPr>
  </w:style>
  <w:style w:type="paragraph" w:styleId="TM4">
    <w:name w:val="toc 4"/>
    <w:basedOn w:val="Normal"/>
    <w:next w:val="Normal"/>
    <w:autoRedefine/>
    <w:uiPriority w:val="39"/>
    <w:unhideWhenUsed/>
    <w:rsid w:val="000F1D3B"/>
    <w:pPr>
      <w:spacing w:after="0"/>
      <w:ind w:left="660"/>
    </w:pPr>
    <w:rPr>
      <w:rFonts w:cstheme="minorHAnsi"/>
      <w:sz w:val="18"/>
      <w:szCs w:val="21"/>
    </w:rPr>
  </w:style>
  <w:style w:type="paragraph" w:styleId="TM5">
    <w:name w:val="toc 5"/>
    <w:basedOn w:val="Normal"/>
    <w:next w:val="Normal"/>
    <w:autoRedefine/>
    <w:uiPriority w:val="39"/>
    <w:unhideWhenUsed/>
    <w:rsid w:val="000F1D3B"/>
    <w:pPr>
      <w:spacing w:after="0"/>
      <w:ind w:left="880"/>
    </w:pPr>
    <w:rPr>
      <w:rFonts w:cstheme="minorHAnsi"/>
      <w:sz w:val="18"/>
      <w:szCs w:val="21"/>
    </w:rPr>
  </w:style>
  <w:style w:type="paragraph" w:styleId="TM6">
    <w:name w:val="toc 6"/>
    <w:basedOn w:val="Normal"/>
    <w:next w:val="Normal"/>
    <w:autoRedefine/>
    <w:uiPriority w:val="39"/>
    <w:unhideWhenUsed/>
    <w:rsid w:val="000F1D3B"/>
    <w:pPr>
      <w:spacing w:after="0"/>
      <w:ind w:left="1100"/>
    </w:pPr>
    <w:rPr>
      <w:rFonts w:cstheme="minorHAnsi"/>
      <w:sz w:val="18"/>
      <w:szCs w:val="21"/>
    </w:rPr>
  </w:style>
  <w:style w:type="paragraph" w:styleId="TM7">
    <w:name w:val="toc 7"/>
    <w:basedOn w:val="Normal"/>
    <w:next w:val="Normal"/>
    <w:autoRedefine/>
    <w:uiPriority w:val="39"/>
    <w:unhideWhenUsed/>
    <w:rsid w:val="000F1D3B"/>
    <w:pPr>
      <w:spacing w:after="0"/>
      <w:ind w:left="1320"/>
    </w:pPr>
    <w:rPr>
      <w:rFonts w:cstheme="minorHAnsi"/>
      <w:sz w:val="18"/>
      <w:szCs w:val="21"/>
    </w:rPr>
  </w:style>
  <w:style w:type="paragraph" w:styleId="TM8">
    <w:name w:val="toc 8"/>
    <w:basedOn w:val="Normal"/>
    <w:next w:val="Normal"/>
    <w:autoRedefine/>
    <w:uiPriority w:val="39"/>
    <w:unhideWhenUsed/>
    <w:rsid w:val="000F1D3B"/>
    <w:pPr>
      <w:spacing w:after="0"/>
      <w:ind w:left="1540"/>
    </w:pPr>
    <w:rPr>
      <w:rFonts w:cstheme="minorHAnsi"/>
      <w:sz w:val="18"/>
      <w:szCs w:val="21"/>
    </w:rPr>
  </w:style>
  <w:style w:type="paragraph" w:styleId="TM9">
    <w:name w:val="toc 9"/>
    <w:basedOn w:val="Normal"/>
    <w:next w:val="Normal"/>
    <w:autoRedefine/>
    <w:uiPriority w:val="39"/>
    <w:unhideWhenUsed/>
    <w:rsid w:val="000F1D3B"/>
    <w:pPr>
      <w:spacing w:after="0"/>
      <w:ind w:left="1760"/>
    </w:pPr>
    <w:rPr>
      <w:rFonts w:cstheme="minorHAnsi"/>
      <w:sz w:val="18"/>
      <w:szCs w:val="21"/>
    </w:rPr>
  </w:style>
  <w:style w:type="character" w:styleId="Lienhypertexte">
    <w:name w:val="Hyperlink"/>
    <w:basedOn w:val="Policepardfaut"/>
    <w:uiPriority w:val="99"/>
    <w:unhideWhenUsed/>
    <w:rsid w:val="000F1D3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E2F33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D00386"/>
    <w:rPr>
      <w:color w:val="954F72" w:themeColor="followedHyperlink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713D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713DB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713DB"/>
    <w:rPr>
      <w:vertAlign w:val="superscript"/>
    </w:rPr>
  </w:style>
  <w:style w:type="character" w:customStyle="1" w:styleId="mw-headline">
    <w:name w:val="mw-headline"/>
    <w:basedOn w:val="Policepardfaut"/>
    <w:rsid w:val="00C86A23"/>
  </w:style>
  <w:style w:type="paragraph" w:styleId="Lgende">
    <w:name w:val="caption"/>
    <w:basedOn w:val="Normal"/>
    <w:next w:val="Normal"/>
    <w:uiPriority w:val="35"/>
    <w:unhideWhenUsed/>
    <w:qFormat/>
    <w:rsid w:val="00636F7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5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87056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864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3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8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09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0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avawithus.com/fr/java-est-il-un-langage-de-programmation-compile-ou-interprete/" TargetMode="External"/><Relationship Id="rId18" Type="http://schemas.openxmlformats.org/officeDocument/2006/relationships/image" Target="media/image9.svg"/><Relationship Id="rId26" Type="http://schemas.openxmlformats.org/officeDocument/2006/relationships/hyperlink" Target="https://en.wikipedia.org/wiki/Java_version_history" TargetMode="External"/><Relationship Id="rId21" Type="http://schemas.openxmlformats.org/officeDocument/2006/relationships/hyperlink" Target="https://en.wikipedia.org/wiki/Java_version_history" TargetMode="External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en.wikipedia.org/wiki/Java_version_history" TargetMode="External"/><Relationship Id="rId33" Type="http://schemas.openxmlformats.org/officeDocument/2006/relationships/hyperlink" Target="https://en.wikipedia.org/wiki/Java_version_histor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en.wikipedia.org/wiki/Java_version_history" TargetMode="External"/><Relationship Id="rId29" Type="http://schemas.openxmlformats.org/officeDocument/2006/relationships/hyperlink" Target="https://en.wikipedia.org/wiki/Java_version_histor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Java_version_history" TargetMode="External"/><Relationship Id="rId32" Type="http://schemas.openxmlformats.org/officeDocument/2006/relationships/hyperlink" Target="https://en.wikipedia.org/wiki/Java_version_history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javawithus.com/fr/que-fait-un-compilateur-juste-a-temps-jit/" TargetMode="External"/><Relationship Id="rId23" Type="http://schemas.openxmlformats.org/officeDocument/2006/relationships/hyperlink" Target="https://en.wikipedia.org/wiki/Java_version_history" TargetMode="External"/><Relationship Id="rId28" Type="http://schemas.openxmlformats.org/officeDocument/2006/relationships/hyperlink" Target="https://en.wikipedia.org/wiki/Java_version_history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en.wikipedia.org/wiki/Java_version_histor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en.wikipedia.org/wiki/Java_version_history" TargetMode="External"/><Relationship Id="rId27" Type="http://schemas.openxmlformats.org/officeDocument/2006/relationships/hyperlink" Target="https://en.wikipedia.org/wiki/Java_version_history" TargetMode="External"/><Relationship Id="rId30" Type="http://schemas.openxmlformats.org/officeDocument/2006/relationships/hyperlink" Target="https://en.wikipedia.org/wiki/Java_version_history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jamel\Documents\Mod&#232;les%20Office%20personnalis&#233;s\ModTwo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F999A-371E-47EE-A806-B7A897CAA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ModTwo.dotx</Template>
  <TotalTime>618</TotalTime>
  <Pages>10</Pages>
  <Words>1308</Words>
  <Characters>7194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Installer l’environnement de développement java</vt:lpstr>
    </vt:vector>
  </TitlesOfParts>
  <Company/>
  <LinksUpToDate>false</LinksUpToDate>
  <CharactersWithSpaces>8486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Installer l’environnement de développement java</dc:title>
  <dc:subject>Installer l’environnement de développement java</dc:subject>
  <dc:creator>Djamel CHABANE</dc:creator>
  <cp:keywords/>
  <dc:description>Installer l’environnement de développement java</dc:description>
  <cp:lastModifiedBy>Djamel CHABANE</cp:lastModifiedBy>
  <cp:revision>88</cp:revision>
  <dcterms:created xsi:type="dcterms:W3CDTF">2022-07-14T17:44:00Z</dcterms:created>
  <dcterms:modified xsi:type="dcterms:W3CDTF">2022-07-18T18:55:00Z</dcterms:modified>
</cp:coreProperties>
</file>
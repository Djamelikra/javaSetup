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5FE01366" w14:textId="56EB653B" w:rsidR="006C5833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9040203" w:history="1">
        <w:r w:rsidR="006C5833" w:rsidRPr="00964906">
          <w:rPr>
            <w:rStyle w:val="Lienhypertexte"/>
            <w:noProof/>
          </w:rPr>
          <w:t>1. Prolégomènes</w:t>
        </w:r>
        <w:r w:rsidR="006C5833">
          <w:rPr>
            <w:noProof/>
            <w:webHidden/>
          </w:rPr>
          <w:tab/>
        </w:r>
        <w:r w:rsidR="006C5833">
          <w:rPr>
            <w:noProof/>
            <w:webHidden/>
          </w:rPr>
          <w:fldChar w:fldCharType="begin"/>
        </w:r>
        <w:r w:rsidR="006C5833">
          <w:rPr>
            <w:noProof/>
            <w:webHidden/>
          </w:rPr>
          <w:instrText xml:space="preserve"> PAGEREF _Toc109040203 \h </w:instrText>
        </w:r>
        <w:r w:rsidR="006C5833">
          <w:rPr>
            <w:noProof/>
            <w:webHidden/>
          </w:rPr>
        </w:r>
        <w:r w:rsidR="006C5833">
          <w:rPr>
            <w:noProof/>
            <w:webHidden/>
          </w:rPr>
          <w:fldChar w:fldCharType="separate"/>
        </w:r>
        <w:r w:rsidR="006C5833">
          <w:rPr>
            <w:noProof/>
            <w:webHidden/>
          </w:rPr>
          <w:t>1</w:t>
        </w:r>
        <w:r w:rsidR="006C5833">
          <w:rPr>
            <w:noProof/>
            <w:webHidden/>
          </w:rPr>
          <w:fldChar w:fldCharType="end"/>
        </w:r>
      </w:hyperlink>
    </w:p>
    <w:p w14:paraId="32550FE4" w14:textId="52274EA3" w:rsidR="006C5833" w:rsidRDefault="006C583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40204" w:history="1">
        <w:r w:rsidRPr="00964906">
          <w:rPr>
            <w:rStyle w:val="Lienhypertexte"/>
            <w:noProof/>
          </w:rPr>
          <w:t>1.1. Héritage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_Toc109040204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44F5D85" w14:textId="172D5AF9" w:rsidR="006C5833" w:rsidRDefault="006C583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40205" w:history="1">
        <w:r w:rsidRPr="00964906">
          <w:rPr>
            <w:rStyle w:val="Lienhypertexte"/>
            <w:noProof/>
          </w:rPr>
          <w:t>1.2. Compilations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_Toc109040205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C379ED" w14:textId="01BDC7BB" w:rsidR="006C5833" w:rsidRDefault="006C5833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40206" w:history="1">
        <w:r w:rsidRPr="00964906">
          <w:rPr>
            <w:rStyle w:val="Lienhypertexte"/>
            <w:noProof/>
          </w:rPr>
          <w:t>1.2.1. Compilation classique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_Toc109040206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D29654C" w14:textId="366AE20E" w:rsidR="006C5833" w:rsidRDefault="006C5833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040207" w:history="1">
        <w:r w:rsidRPr="00964906">
          <w:rPr>
            <w:rStyle w:val="Lienhypertexte"/>
            <w:noProof/>
          </w:rPr>
          <w:t>1.2.1.1. La compilation classique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_Toc109040207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81FD32D" w14:textId="7DAEA280" w:rsidR="006C5833" w:rsidRDefault="006C5833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040208" w:history="1">
        <w:r w:rsidRPr="00964906">
          <w:rPr>
            <w:rStyle w:val="Lienhypertexte"/>
            <w:noProof/>
          </w:rPr>
          <w:t>1.2.1.2. La compilation avec l’exemple du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_Toc109040208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7F53286" w14:textId="106936E0" w:rsidR="006C5833" w:rsidRDefault="006C5833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40209" w:history="1">
        <w:r w:rsidRPr="00964906">
          <w:rPr>
            <w:rStyle w:val="Lienhypertexte"/>
            <w:noProof/>
          </w:rPr>
          <w:t>1.2.2. Java est un langage compilé et interprété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_Toc109040209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A01BF7" w14:textId="2D923105" w:rsidR="006C5833" w:rsidRDefault="006C583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40210" w:history="1">
        <w:r w:rsidRPr="00964906">
          <w:rPr>
            <w:rStyle w:val="Lienhypertexte"/>
            <w:noProof/>
          </w:rPr>
          <w:t>1.3. Les concepts de JRE, JVM et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_Toc109040210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5DB20A" w14:textId="26FC780C" w:rsidR="006C5833" w:rsidRDefault="006C583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40211" w:history="1">
        <w:r w:rsidRPr="00964906">
          <w:rPr>
            <w:rStyle w:val="Lienhypertexte"/>
            <w:noProof/>
          </w:rPr>
          <w:t>1.4. Historique des versions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_Toc109040211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840546" w14:textId="17A74898" w:rsidR="006C5833" w:rsidRDefault="006C5833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40212" w:history="1">
        <w:r w:rsidRPr="00964906">
          <w:rPr>
            <w:rStyle w:val="Lienhypertexte"/>
            <w:noProof/>
          </w:rPr>
          <w:t>1.4.1. Release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_Toc109040212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CB0786" w14:textId="7505A8D2" w:rsidR="006C5833" w:rsidRDefault="006C5833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40213" w:history="1">
        <w:r w:rsidRPr="00964906">
          <w:rPr>
            <w:rStyle w:val="Lienhypertexte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_Toc109040213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EC8942" w14:textId="0C22139B" w:rsidR="006C5833" w:rsidRDefault="006C583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40214" w:history="1">
        <w:r w:rsidRPr="00964906">
          <w:rPr>
            <w:rStyle w:val="Lienhypertexte"/>
            <w:noProof/>
          </w:rPr>
          <w:t>2.1. Prérequis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_Toc109040214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5A59D4" w14:textId="60381367" w:rsidR="006C5833" w:rsidRDefault="006C5833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40215" w:history="1">
        <w:r w:rsidRPr="00964906">
          <w:rPr>
            <w:rStyle w:val="Lienhypertexte"/>
            <w:noProof/>
          </w:rPr>
          <w:t>2.1.1. Les trois types configurations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_Toc109040215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350457" w14:textId="2C6FE11E" w:rsidR="006C5833" w:rsidRDefault="006C5833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40216" w:history="1">
        <w:r w:rsidRPr="00964906">
          <w:rPr>
            <w:rStyle w:val="Lienhypertexte"/>
            <w:noProof/>
          </w:rPr>
          <w:t>3.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_Toc109040216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F44DC7" w14:textId="12AD1009" w:rsidR="006C5833" w:rsidRDefault="006C5833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40217" w:history="1">
        <w:r w:rsidRPr="00964906">
          <w:rPr>
            <w:rStyle w:val="Lienhypertexte"/>
            <w:noProof/>
          </w:rPr>
          <w:t>3.1. Bytecode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_Toc109040217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58B2C5" w14:textId="2FDF3C39" w:rsidR="006C5833" w:rsidRDefault="006C5833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40218" w:history="1">
        <w:r w:rsidRPr="00964906">
          <w:rPr>
            <w:rStyle w:val="Lienhypertexte"/>
            <w:noProof/>
          </w:rPr>
          <w:t>4.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_Toc109040218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40C287" w14:textId="3ECF0390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9040203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9040204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lastRenderedPageBreak/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0520918C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85646D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2381727C" w:rsidR="00F52F4E" w:rsidRPr="00F52F4E" w:rsidRDefault="00F52F4E" w:rsidP="00427D16">
      <w:pPr>
        <w:pStyle w:val="Titre2"/>
      </w:pPr>
      <w:bookmarkStart w:id="2" w:name="_Toc109040205"/>
      <w:r>
        <w:t>Compilation</w:t>
      </w:r>
      <w:r w:rsidR="00C2324F">
        <w:t>s</w:t>
      </w:r>
      <w:r>
        <w:t xml:space="preserve">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4C462F44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3B9029C2" w14:textId="325BB0F8" w:rsidR="00763145" w:rsidRDefault="00763145" w:rsidP="002A0A81">
      <w:r>
        <w:t>Pour comprendre</w:t>
      </w:r>
      <w:r w:rsidR="006456D2">
        <w:t xml:space="preserve"> comment fonctionne Java, il est utile de rappeler la compilation classique, avec l’exemple du C.</w:t>
      </w:r>
    </w:p>
    <w:p w14:paraId="7F74473E" w14:textId="77777777" w:rsidR="006456D2" w:rsidRDefault="006456D2" w:rsidP="002A0A81"/>
    <w:p w14:paraId="7DCC590E" w14:textId="511FDE98" w:rsidR="00C2324F" w:rsidRDefault="00C2324F" w:rsidP="00C2324F">
      <w:pPr>
        <w:pStyle w:val="Titre3"/>
      </w:pPr>
      <w:bookmarkStart w:id="3" w:name="_Toc109040206"/>
      <w:r>
        <w:t>Compilation</w:t>
      </w:r>
      <w:r w:rsidR="00625512">
        <w:t xml:space="preserve"> classique</w:t>
      </w:r>
      <w:r>
        <w:t xml:space="preserve"> d’un programme</w:t>
      </w:r>
      <w:bookmarkEnd w:id="3"/>
    </w:p>
    <w:p w14:paraId="3D9D9A26" w14:textId="622F70D4" w:rsidR="00400544" w:rsidRPr="00400544" w:rsidRDefault="00400544" w:rsidP="00400544">
      <w:pPr>
        <w:pStyle w:val="Titre4"/>
      </w:pPr>
      <w:bookmarkStart w:id="4" w:name="_Toc109040207"/>
      <w:r>
        <w:t>La compilation classique</w:t>
      </w:r>
      <w:bookmarkEnd w:id="4"/>
    </w:p>
    <w:p w14:paraId="30B3B101" w14:textId="09A206E8" w:rsidR="00C2324F" w:rsidRDefault="00400544" w:rsidP="002A0A81">
      <w:r>
        <w:t>La compilation classique suit ce schéma :</w:t>
      </w:r>
    </w:p>
    <w:p w14:paraId="27EFAD67" w14:textId="77777777" w:rsidR="00400544" w:rsidRDefault="00400544" w:rsidP="002A0A81"/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lastRenderedPageBreak/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4" t="2130" r="1303"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3A8D736F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85646D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64F6ECF8" w14:textId="6FEDC3E7" w:rsidR="00400544" w:rsidRDefault="00400544" w:rsidP="00400544"/>
    <w:p w14:paraId="0F815EA5" w14:textId="3BFEC3BF" w:rsidR="00400544" w:rsidRDefault="00400544" w:rsidP="00400544">
      <w:pPr>
        <w:pStyle w:val="Titre4"/>
      </w:pPr>
      <w:bookmarkStart w:id="5" w:name="_Toc109040208"/>
      <w:r>
        <w:t>La compilation avec l’exemple du C</w:t>
      </w:r>
      <w:bookmarkEnd w:id="5"/>
    </w:p>
    <w:p w14:paraId="37A84450" w14:textId="03032BAB" w:rsidR="0085646D" w:rsidRDefault="0085646D" w:rsidP="0085646D">
      <w:r>
        <w:t>Voici un schéma qui synthétise la compilation en C :</w:t>
      </w:r>
    </w:p>
    <w:p w14:paraId="57B522C2" w14:textId="77777777" w:rsidR="0085646D" w:rsidRDefault="0085646D" w:rsidP="0085646D">
      <w:pPr>
        <w:keepNext/>
      </w:pPr>
      <w:r w:rsidRPr="0085646D">
        <w:drawing>
          <wp:inline distT="0" distB="0" distL="0" distR="0" wp14:anchorId="0DE25B12" wp14:editId="129D56E5">
            <wp:extent cx="5760720" cy="2889885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EA48" w14:textId="0667C7EC" w:rsidR="0085646D" w:rsidRPr="0085646D" w:rsidRDefault="0085646D" w:rsidP="0085646D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La compilation en C</w:t>
      </w:r>
    </w:p>
    <w:p w14:paraId="6D1CFA4C" w14:textId="77777777" w:rsidR="00400544" w:rsidRPr="00400544" w:rsidRDefault="00400544" w:rsidP="00400544"/>
    <w:p w14:paraId="5745E6AE" w14:textId="6CE11918" w:rsidR="00173EB2" w:rsidRDefault="00252743" w:rsidP="003C5970">
      <w:pPr>
        <w:spacing w:after="40"/>
      </w:pPr>
      <w:r>
        <w:t>Quant au</w:t>
      </w:r>
      <w:r w:rsidR="00391A36" w:rsidRPr="00391A36">
        <w:t xml:space="preserve"> compilateur Java, nommé </w:t>
      </w:r>
      <w:proofErr w:type="spellStart"/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proofErr w:type="spellEnd"/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lastRenderedPageBreak/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rPr>
          <w:noProof/>
        </w:rPr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291C1362" w:rsidR="003C5970" w:rsidRDefault="002C059B" w:rsidP="002C059B">
      <w:pPr>
        <w:pStyle w:val="Lgende"/>
      </w:pPr>
      <w:r>
        <w:t xml:space="preserve">Figure </w:t>
      </w:r>
      <w:fldSimple w:instr=" SEQ Figure \* ARABIC ">
        <w:r w:rsidR="0085646D">
          <w:rPr>
            <w:noProof/>
          </w:rPr>
          <w:t>4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5E826468" w:rsidR="009645D8" w:rsidRDefault="00DE5ABA" w:rsidP="00DE5ABA">
      <w:pPr>
        <w:pStyle w:val="Titre3"/>
      </w:pPr>
      <w:bookmarkStart w:id="6" w:name="_Toc109040209"/>
      <w:r>
        <w:t>Java est un langage compilé et interprété</w:t>
      </w:r>
      <w:bookmarkEnd w:id="6"/>
    </w:p>
    <w:p w14:paraId="75D6C7BC" w14:textId="71215E90" w:rsidR="00DE5ABA" w:rsidRDefault="00A2074A" w:rsidP="00DE5ABA">
      <w:r>
        <w:t>JIT</w:t>
      </w:r>
    </w:p>
    <w:p w14:paraId="2835A8D5" w14:textId="3BDF46B8" w:rsidR="00A2074A" w:rsidRDefault="00000000" w:rsidP="00DE5ABA">
      <w:hyperlink r:id="rId12" w:history="1">
        <w:r w:rsidR="00A2074A" w:rsidRPr="000B11D1">
          <w:rPr>
            <w:rStyle w:val="Lienhypertexte"/>
          </w:rPr>
          <w:t>https://javawithus.com/fr/que-fait-un-compilateur-juste-a-temps-jit/</w:t>
        </w:r>
      </w:hyperlink>
    </w:p>
    <w:p w14:paraId="28769DAB" w14:textId="77777777" w:rsidR="00A2074A" w:rsidRDefault="00A2074A" w:rsidP="00DE5ABA"/>
    <w:p w14:paraId="1BE31174" w14:textId="77777777" w:rsidR="00A2074A" w:rsidRPr="00DE5ABA" w:rsidRDefault="00A2074A" w:rsidP="00DE5ABA"/>
    <w:p w14:paraId="141B792F" w14:textId="77777777" w:rsidR="00DE5ABA" w:rsidRDefault="00DE5ABA" w:rsidP="00403A6C"/>
    <w:p w14:paraId="330A74C0" w14:textId="5E13F62F" w:rsidR="006A6035" w:rsidRDefault="006A6035" w:rsidP="00403A6C">
      <w:r>
        <w:rPr>
          <w:noProof/>
        </w:rPr>
        <w:lastRenderedPageBreak/>
        <w:drawing>
          <wp:inline distT="0" distB="0" distL="0" distR="0" wp14:anchorId="3ED83F18" wp14:editId="08F94347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418" w14:textId="620264C1" w:rsidR="00B10213" w:rsidRDefault="0006123D" w:rsidP="00403A6C">
      <w:r w:rsidRPr="0006123D">
        <w:rPr>
          <w:noProof/>
        </w:rPr>
        <w:drawing>
          <wp:inline distT="0" distB="0" distL="0" distR="0" wp14:anchorId="10E030BC" wp14:editId="093A6B14">
            <wp:extent cx="5760720" cy="16503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0C6" w14:textId="77777777" w:rsidR="006A5433" w:rsidRDefault="006A5433" w:rsidP="00403A6C"/>
    <w:p w14:paraId="02F07657" w14:textId="33FBF796" w:rsidR="00F713DB" w:rsidRDefault="00B56BAC" w:rsidP="00E3493A">
      <w:pPr>
        <w:pStyle w:val="Titre2"/>
      </w:pPr>
      <w:bookmarkStart w:id="7" w:name="_Toc109040210"/>
      <w:r>
        <w:t>Les concepts de JRE, JVM et JDK</w:t>
      </w:r>
      <w:bookmarkEnd w:id="7"/>
    </w:p>
    <w:p w14:paraId="6455FBFF" w14:textId="77777777" w:rsidR="00B56BAC" w:rsidRPr="00B56BAC" w:rsidRDefault="00B56BAC" w:rsidP="00B56BAC"/>
    <w:p w14:paraId="0EFADCA4" w14:textId="472B2BE5" w:rsidR="006765FE" w:rsidRDefault="006765FE" w:rsidP="00403A6C">
      <w:r>
        <w:t>En effet, il convient de présenter les notions de JRE, JVM et JDK.</w:t>
      </w:r>
    </w:p>
    <w:p w14:paraId="5E3FCA67" w14:textId="5044C5EE" w:rsidR="00937ABE" w:rsidRDefault="00937ABE" w:rsidP="00403A6C"/>
    <w:p w14:paraId="796A269B" w14:textId="72C485FB" w:rsidR="00937ABE" w:rsidRDefault="00937ABE" w:rsidP="00403A6C">
      <w:r>
        <w:t>Java reprend la syntaxe du C.</w:t>
      </w:r>
    </w:p>
    <w:p w14:paraId="7854F20E" w14:textId="77777777" w:rsidR="00937ABE" w:rsidRDefault="00937ABE" w:rsidP="00403A6C"/>
    <w:p w14:paraId="7A3A37CB" w14:textId="10D7050C" w:rsidR="006765FE" w:rsidRDefault="00D22331" w:rsidP="00D22331">
      <w:pPr>
        <w:pStyle w:val="Titre2"/>
      </w:pPr>
      <w:bookmarkStart w:id="8" w:name="_Toc109040211"/>
      <w:r>
        <w:lastRenderedPageBreak/>
        <w:t>Historique des versions de Java</w:t>
      </w:r>
      <w:bookmarkEnd w:id="8"/>
    </w:p>
    <w:p w14:paraId="23E95E79" w14:textId="2C978616" w:rsidR="00D22331" w:rsidRDefault="00000000" w:rsidP="00D22331">
      <w:hyperlink r:id="rId16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9" w:name="_Toc109040212"/>
      <w:r>
        <w:rPr>
          <w:rStyle w:val="mw-headline"/>
        </w:rPr>
        <w:t>Release table</w:t>
      </w:r>
      <w:bookmarkEnd w:id="9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17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18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19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20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</w:t>
            </w:r>
            <w:proofErr w:type="spellStart"/>
            <w:r>
              <w:rPr>
                <w:b/>
                <w:bCs/>
              </w:rPr>
              <w:t>Until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proofErr w:type="spellStart"/>
            <w:r>
              <w:t>January</w:t>
            </w:r>
            <w:proofErr w:type="spellEnd"/>
            <w:r>
              <w:t xml:space="preserve">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proofErr w:type="spellStart"/>
            <w:r>
              <w:t>October</w:t>
            </w:r>
            <w:proofErr w:type="spellEnd"/>
            <w:r>
              <w:t xml:space="preserve">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proofErr w:type="spellStart"/>
            <w:r>
              <w:t>November</w:t>
            </w:r>
            <w:proofErr w:type="spellEnd"/>
            <w:r>
              <w:t xml:space="preserve">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2018</w:t>
            </w:r>
            <w:r>
              <w:br/>
            </w:r>
            <w:proofErr w:type="spellStart"/>
            <w:r>
              <w:t>December</w:t>
            </w:r>
            <w:proofErr w:type="spellEnd"/>
            <w:r>
              <w:t xml:space="preserve"> 2026 for Azul</w:t>
            </w:r>
            <w:hyperlink r:id="rId21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 xml:space="preserve">May 2026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May 2026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May 2026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2030</w:t>
            </w:r>
            <w:hyperlink r:id="rId22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 xml:space="preserve">March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lastRenderedPageBreak/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 xml:space="preserve">October 2024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October 2024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September 2027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br/>
              <w:t>At least October 2024 for Microsoft</w:t>
            </w:r>
            <w:hyperlink r:id="rId23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4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2026</w:t>
            </w:r>
            <w:r>
              <w:br/>
            </w:r>
            <w:proofErr w:type="spellStart"/>
            <w:r>
              <w:t>September</w:t>
            </w:r>
            <w:proofErr w:type="spellEnd"/>
            <w:r>
              <w:t xml:space="preserve"> 2026 for Azul</w:t>
            </w:r>
            <w:hyperlink r:id="rId25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 xml:space="preserve">March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26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625512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27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 xml:space="preserve">At least September 2027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 xml:space="preserve">September 2022 for OpenJDK and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 xml:space="preserve">March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2031</w:t>
            </w:r>
            <w:hyperlink r:id="rId28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Latest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29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10" w:name="_Toc109040213"/>
      <w:r>
        <w:t>Installation</w:t>
      </w:r>
      <w:bookmarkEnd w:id="10"/>
    </w:p>
    <w:p w14:paraId="3EC107B1" w14:textId="58266083" w:rsidR="00E3493A" w:rsidRDefault="00D70717" w:rsidP="00D70717">
      <w:pPr>
        <w:pStyle w:val="Titre2"/>
      </w:pPr>
      <w:bookmarkStart w:id="11" w:name="_Toc109040214"/>
      <w:r>
        <w:t>Prérequis hardware</w:t>
      </w:r>
      <w:bookmarkEnd w:id="11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12" w:name="_Toc109040215"/>
      <w:r>
        <w:t>Les trois types configurations hardware</w:t>
      </w:r>
      <w:bookmarkEnd w:id="12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13" w:name="_Toc109040216"/>
      <w:r>
        <w:t>Tests</w:t>
      </w:r>
      <w:bookmarkEnd w:id="13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4" w:name="_Toc109040217"/>
      <w:r>
        <w:t>Bytecode</w:t>
      </w:r>
      <w:bookmarkEnd w:id="14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proofErr w:type="spellStart"/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  <w:proofErr w:type="spellEnd"/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77777777" w:rsidR="00276EC4" w:rsidRDefault="00276EC4" w:rsidP="00403A6C"/>
    <w:p w14:paraId="5A736ED0" w14:textId="00CA1848" w:rsidR="006250AF" w:rsidRDefault="00AD2C06" w:rsidP="00B21808">
      <w:pPr>
        <w:pStyle w:val="Titre1"/>
      </w:pPr>
      <w:bookmarkStart w:id="15" w:name="_Toc109040218"/>
      <w:r>
        <w:t>Links</w:t>
      </w:r>
      <w:bookmarkEnd w:id="15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t>•</w:t>
      </w:r>
    </w:p>
    <w:p w14:paraId="06865B0E" w14:textId="77777777" w:rsidR="00A00011" w:rsidRDefault="00A00011" w:rsidP="00A00011">
      <w:r>
        <w:t>On aura besoin de trois prérequis</w:t>
      </w:r>
    </w:p>
    <w:p w14:paraId="6B5FCE39" w14:textId="77777777" w:rsidR="00A00011" w:rsidRDefault="00A00011" w:rsidP="00A00011">
      <w:r>
        <w:lastRenderedPageBreak/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Netbeans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Intelij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https://www.jetbrains.com/fr </w:t>
      </w:r>
      <w:proofErr w:type="spellStart"/>
      <w:r w:rsidRPr="00A00011">
        <w:rPr>
          <w:lang w:val="en-US"/>
        </w:rPr>
        <w:t>fr</w:t>
      </w:r>
      <w:proofErr w:type="spellEnd"/>
      <w:r w:rsidRPr="00A00011">
        <w:rPr>
          <w:lang w:val="en-US"/>
        </w:rPr>
        <w:t>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E9C7E" w14:textId="77777777" w:rsidR="001910A0" w:rsidRDefault="001910A0" w:rsidP="00403A6C">
      <w:pPr>
        <w:spacing w:after="0" w:line="240" w:lineRule="auto"/>
      </w:pPr>
      <w:r>
        <w:separator/>
      </w:r>
    </w:p>
  </w:endnote>
  <w:endnote w:type="continuationSeparator" w:id="0">
    <w:p w14:paraId="599519CE" w14:textId="77777777" w:rsidR="001910A0" w:rsidRDefault="001910A0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C9B8D" w14:textId="77777777" w:rsidR="001910A0" w:rsidRDefault="001910A0" w:rsidP="00403A6C">
      <w:pPr>
        <w:spacing w:after="0" w:line="240" w:lineRule="auto"/>
      </w:pPr>
      <w:r>
        <w:separator/>
      </w:r>
    </w:p>
  </w:footnote>
  <w:footnote w:type="continuationSeparator" w:id="0">
    <w:p w14:paraId="767B3B83" w14:textId="77777777" w:rsidR="001910A0" w:rsidRDefault="001910A0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476AE3BF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625512">
            <w:rPr>
              <w:rFonts w:asciiTheme="majorBidi" w:hAnsiTheme="majorBidi" w:cstheme="majorBidi"/>
              <w:noProof/>
              <w:sz w:val="18"/>
              <w:szCs w:val="18"/>
            </w:rPr>
            <w:t>18-07-2022 11:35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6123D"/>
    <w:rsid w:val="00091F57"/>
    <w:rsid w:val="0009336F"/>
    <w:rsid w:val="000E7F6C"/>
    <w:rsid w:val="000F1D3B"/>
    <w:rsid w:val="00103DBA"/>
    <w:rsid w:val="00113F25"/>
    <w:rsid w:val="00173EB2"/>
    <w:rsid w:val="00183426"/>
    <w:rsid w:val="001910A0"/>
    <w:rsid w:val="001D141A"/>
    <w:rsid w:val="001D2FB8"/>
    <w:rsid w:val="001F5ABC"/>
    <w:rsid w:val="0021572B"/>
    <w:rsid w:val="00252743"/>
    <w:rsid w:val="00254754"/>
    <w:rsid w:val="00276EC4"/>
    <w:rsid w:val="002A0A81"/>
    <w:rsid w:val="002A2B0A"/>
    <w:rsid w:val="002C059B"/>
    <w:rsid w:val="002C1740"/>
    <w:rsid w:val="002C3172"/>
    <w:rsid w:val="002E1F3B"/>
    <w:rsid w:val="002E3917"/>
    <w:rsid w:val="002F6A39"/>
    <w:rsid w:val="00300755"/>
    <w:rsid w:val="00301652"/>
    <w:rsid w:val="00303AA8"/>
    <w:rsid w:val="00305CA0"/>
    <w:rsid w:val="00331CA5"/>
    <w:rsid w:val="0033471C"/>
    <w:rsid w:val="00337585"/>
    <w:rsid w:val="0034003D"/>
    <w:rsid w:val="00346B99"/>
    <w:rsid w:val="003735FF"/>
    <w:rsid w:val="00376DE7"/>
    <w:rsid w:val="00381279"/>
    <w:rsid w:val="00391A36"/>
    <w:rsid w:val="003952A0"/>
    <w:rsid w:val="003B5BCD"/>
    <w:rsid w:val="003C5970"/>
    <w:rsid w:val="00400544"/>
    <w:rsid w:val="00403A6C"/>
    <w:rsid w:val="00427D16"/>
    <w:rsid w:val="004337FD"/>
    <w:rsid w:val="00472424"/>
    <w:rsid w:val="005178BB"/>
    <w:rsid w:val="00542374"/>
    <w:rsid w:val="00547F50"/>
    <w:rsid w:val="00551D7D"/>
    <w:rsid w:val="005A5AD3"/>
    <w:rsid w:val="005A68D4"/>
    <w:rsid w:val="005C127A"/>
    <w:rsid w:val="005C3B0C"/>
    <w:rsid w:val="005D57E9"/>
    <w:rsid w:val="00606DC7"/>
    <w:rsid w:val="0061793C"/>
    <w:rsid w:val="006250AF"/>
    <w:rsid w:val="00625512"/>
    <w:rsid w:val="00636F72"/>
    <w:rsid w:val="006456D2"/>
    <w:rsid w:val="00663F98"/>
    <w:rsid w:val="006765FE"/>
    <w:rsid w:val="00682756"/>
    <w:rsid w:val="006A5433"/>
    <w:rsid w:val="006A6035"/>
    <w:rsid w:val="006C5833"/>
    <w:rsid w:val="006E2A7F"/>
    <w:rsid w:val="006F4FD4"/>
    <w:rsid w:val="006F72C0"/>
    <w:rsid w:val="00706C0B"/>
    <w:rsid w:val="007262C9"/>
    <w:rsid w:val="00735733"/>
    <w:rsid w:val="0074122C"/>
    <w:rsid w:val="0075233C"/>
    <w:rsid w:val="007567A8"/>
    <w:rsid w:val="00757B1C"/>
    <w:rsid w:val="00763145"/>
    <w:rsid w:val="00776C76"/>
    <w:rsid w:val="00796A28"/>
    <w:rsid w:val="007B06D2"/>
    <w:rsid w:val="007C4AFC"/>
    <w:rsid w:val="007C76AB"/>
    <w:rsid w:val="007D3C96"/>
    <w:rsid w:val="007E26C3"/>
    <w:rsid w:val="007F4A36"/>
    <w:rsid w:val="0085646D"/>
    <w:rsid w:val="00896FCF"/>
    <w:rsid w:val="008D2601"/>
    <w:rsid w:val="008F5868"/>
    <w:rsid w:val="00921322"/>
    <w:rsid w:val="009270EF"/>
    <w:rsid w:val="00937ABE"/>
    <w:rsid w:val="00947346"/>
    <w:rsid w:val="009645D8"/>
    <w:rsid w:val="009C79B6"/>
    <w:rsid w:val="009E2F33"/>
    <w:rsid w:val="009E4AFE"/>
    <w:rsid w:val="00A00011"/>
    <w:rsid w:val="00A055BF"/>
    <w:rsid w:val="00A135C3"/>
    <w:rsid w:val="00A2074A"/>
    <w:rsid w:val="00A30F1D"/>
    <w:rsid w:val="00A3127F"/>
    <w:rsid w:val="00A80F36"/>
    <w:rsid w:val="00A957BA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44CB6"/>
    <w:rsid w:val="00B5380C"/>
    <w:rsid w:val="00B56BAC"/>
    <w:rsid w:val="00B611B8"/>
    <w:rsid w:val="00B72642"/>
    <w:rsid w:val="00B81A43"/>
    <w:rsid w:val="00B8554C"/>
    <w:rsid w:val="00B87EC6"/>
    <w:rsid w:val="00BA3336"/>
    <w:rsid w:val="00BA5334"/>
    <w:rsid w:val="00BC2636"/>
    <w:rsid w:val="00BE4292"/>
    <w:rsid w:val="00C14324"/>
    <w:rsid w:val="00C159E9"/>
    <w:rsid w:val="00C2324F"/>
    <w:rsid w:val="00C31FEB"/>
    <w:rsid w:val="00C33EE7"/>
    <w:rsid w:val="00C47C98"/>
    <w:rsid w:val="00C611BD"/>
    <w:rsid w:val="00C86A23"/>
    <w:rsid w:val="00CB3DB7"/>
    <w:rsid w:val="00CC2EBF"/>
    <w:rsid w:val="00D00386"/>
    <w:rsid w:val="00D013F6"/>
    <w:rsid w:val="00D22331"/>
    <w:rsid w:val="00D2517D"/>
    <w:rsid w:val="00D34F33"/>
    <w:rsid w:val="00D62164"/>
    <w:rsid w:val="00D64368"/>
    <w:rsid w:val="00D70717"/>
    <w:rsid w:val="00D72E35"/>
    <w:rsid w:val="00D954F4"/>
    <w:rsid w:val="00DE5ABA"/>
    <w:rsid w:val="00DE5C9D"/>
    <w:rsid w:val="00DF53B1"/>
    <w:rsid w:val="00DF561E"/>
    <w:rsid w:val="00E3286F"/>
    <w:rsid w:val="00E3493A"/>
    <w:rsid w:val="00E564FA"/>
    <w:rsid w:val="00E649D1"/>
    <w:rsid w:val="00E706E5"/>
    <w:rsid w:val="00E84243"/>
    <w:rsid w:val="00EA7BDC"/>
    <w:rsid w:val="00ED2399"/>
    <w:rsid w:val="00ED33E9"/>
    <w:rsid w:val="00EF250D"/>
    <w:rsid w:val="00F14518"/>
    <w:rsid w:val="00F35C97"/>
    <w:rsid w:val="00F52F4E"/>
    <w:rsid w:val="00F713DB"/>
    <w:rsid w:val="00F73197"/>
    <w:rsid w:val="00F76D0F"/>
    <w:rsid w:val="00F81E27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Java_version_history" TargetMode="External"/><Relationship Id="rId26" Type="http://schemas.openxmlformats.org/officeDocument/2006/relationships/hyperlink" Target="https://en.wikipedia.org/wiki/Java_version_history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Java_version_history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javawithus.com/fr/que-fait-un-compilateur-juste-a-temps-jit/" TargetMode="External"/><Relationship Id="rId17" Type="http://schemas.openxmlformats.org/officeDocument/2006/relationships/hyperlink" Target="https://en.wikipedia.org/wiki/Java_version_history" TargetMode="External"/><Relationship Id="rId25" Type="http://schemas.openxmlformats.org/officeDocument/2006/relationships/hyperlink" Target="https://en.wikipedia.org/wiki/Java_version_history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Java_version_history" TargetMode="External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hyperlink" Target="https://en.wikipedia.org/wiki/Java_version_his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Java_version_history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yperlink" Target="https://en.wikipedia.org/wiki/Java_version_history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Java_version_history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svg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487</TotalTime>
  <Pages>1</Pages>
  <Words>1266</Words>
  <Characters>6965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8215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74</cp:revision>
  <dcterms:created xsi:type="dcterms:W3CDTF">2022-07-14T17:44:00Z</dcterms:created>
  <dcterms:modified xsi:type="dcterms:W3CDTF">2022-07-18T10:36:00Z</dcterms:modified>
</cp:coreProperties>
</file>
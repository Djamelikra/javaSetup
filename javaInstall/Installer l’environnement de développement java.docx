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7D67C47C" w14:textId="7F85ED31" w:rsidR="000F7588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070114" w:history="1">
        <w:r w:rsidR="000F7588" w:rsidRPr="009F184C">
          <w:rPr>
            <w:rStyle w:val="Lienhypertexte"/>
            <w:noProof/>
          </w:rPr>
          <w:t>1. Prolégomènes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_Toc109070114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1</w:t>
        </w:r>
        <w:r w:rsidR="000F7588">
          <w:rPr>
            <w:noProof/>
            <w:webHidden/>
          </w:rPr>
          <w:fldChar w:fldCharType="end"/>
        </w:r>
      </w:hyperlink>
    </w:p>
    <w:p w14:paraId="10E9BE03" w14:textId="30F60FB2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15" w:history="1">
        <w:r w:rsidR="000F7588" w:rsidRPr="009F184C">
          <w:rPr>
            <w:rStyle w:val="Lienhypertexte"/>
            <w:noProof/>
          </w:rPr>
          <w:t>1.1. Héritage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_Toc109070115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1</w:t>
        </w:r>
        <w:r w:rsidR="000F7588">
          <w:rPr>
            <w:noProof/>
            <w:webHidden/>
          </w:rPr>
          <w:fldChar w:fldCharType="end"/>
        </w:r>
      </w:hyperlink>
    </w:p>
    <w:p w14:paraId="722B4165" w14:textId="5AC131B3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16" w:history="1">
        <w:r w:rsidR="000F7588" w:rsidRPr="009F184C">
          <w:rPr>
            <w:rStyle w:val="Lienhypertexte"/>
            <w:noProof/>
          </w:rPr>
          <w:t>1.2. Compilations d’un programme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_Toc109070116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2</w:t>
        </w:r>
        <w:r w:rsidR="000F7588">
          <w:rPr>
            <w:noProof/>
            <w:webHidden/>
          </w:rPr>
          <w:fldChar w:fldCharType="end"/>
        </w:r>
      </w:hyperlink>
    </w:p>
    <w:p w14:paraId="0078A466" w14:textId="2A97E21E" w:rsidR="000F7588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17" w:history="1">
        <w:r w:rsidR="000F7588" w:rsidRPr="009F184C">
          <w:rPr>
            <w:rStyle w:val="Lienhypertexte"/>
            <w:noProof/>
          </w:rPr>
          <w:t>1.2.1. Compilation classique d’un programme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_Toc109070117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2</w:t>
        </w:r>
        <w:r w:rsidR="000F7588">
          <w:rPr>
            <w:noProof/>
            <w:webHidden/>
          </w:rPr>
          <w:fldChar w:fldCharType="end"/>
        </w:r>
      </w:hyperlink>
    </w:p>
    <w:p w14:paraId="2F479554" w14:textId="534101C3" w:rsidR="000F7588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70118" w:history="1">
        <w:r w:rsidR="000F7588" w:rsidRPr="009F184C">
          <w:rPr>
            <w:rStyle w:val="Lienhypertexte"/>
            <w:noProof/>
          </w:rPr>
          <w:t>1.2.1.1. La compilation classique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_Toc109070118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2</w:t>
        </w:r>
        <w:r w:rsidR="000F7588">
          <w:rPr>
            <w:noProof/>
            <w:webHidden/>
          </w:rPr>
          <w:fldChar w:fldCharType="end"/>
        </w:r>
      </w:hyperlink>
    </w:p>
    <w:p w14:paraId="68387ACD" w14:textId="325E1932" w:rsidR="000F7588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070119" w:history="1">
        <w:r w:rsidR="000F7588" w:rsidRPr="009F184C">
          <w:rPr>
            <w:rStyle w:val="Lienhypertexte"/>
            <w:noProof/>
          </w:rPr>
          <w:t>1.2.1.2. La compilation avec l’exemple du C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_Toc109070119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3</w:t>
        </w:r>
        <w:r w:rsidR="000F7588">
          <w:rPr>
            <w:noProof/>
            <w:webHidden/>
          </w:rPr>
          <w:fldChar w:fldCharType="end"/>
        </w:r>
      </w:hyperlink>
    </w:p>
    <w:p w14:paraId="59CBF428" w14:textId="1EAA591E" w:rsidR="000F7588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0" w:history="1">
        <w:r w:rsidR="000F7588" w:rsidRPr="009F184C">
          <w:rPr>
            <w:rStyle w:val="Lienhypertexte"/>
            <w:noProof/>
          </w:rPr>
          <w:t>1.2.2. Java est un langage compilé et interprété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_Toc109070120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4</w:t>
        </w:r>
        <w:r w:rsidR="000F7588">
          <w:rPr>
            <w:noProof/>
            <w:webHidden/>
          </w:rPr>
          <w:fldChar w:fldCharType="end"/>
        </w:r>
      </w:hyperlink>
    </w:p>
    <w:p w14:paraId="0062976C" w14:textId="12B5C256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1" w:history="1">
        <w:r w:rsidR="000F7588" w:rsidRPr="009F184C">
          <w:rPr>
            <w:rStyle w:val="Lienhypertexte"/>
            <w:noProof/>
          </w:rPr>
          <w:t>1.3. Les concepts de JRE, JVM et JDK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_Toc109070121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6</w:t>
        </w:r>
        <w:r w:rsidR="000F7588">
          <w:rPr>
            <w:noProof/>
            <w:webHidden/>
          </w:rPr>
          <w:fldChar w:fldCharType="end"/>
        </w:r>
      </w:hyperlink>
    </w:p>
    <w:p w14:paraId="6157CB7F" w14:textId="39DC4A70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2" w:history="1">
        <w:r w:rsidR="000F7588" w:rsidRPr="009F184C">
          <w:rPr>
            <w:rStyle w:val="Lienhypertexte"/>
            <w:noProof/>
          </w:rPr>
          <w:t>1.4. Historique des versions de Java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_Toc109070122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7</w:t>
        </w:r>
        <w:r w:rsidR="000F7588">
          <w:rPr>
            <w:noProof/>
            <w:webHidden/>
          </w:rPr>
          <w:fldChar w:fldCharType="end"/>
        </w:r>
      </w:hyperlink>
    </w:p>
    <w:p w14:paraId="0026A900" w14:textId="2F64A48E" w:rsidR="000F7588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3" w:history="1">
        <w:r w:rsidR="000F7588" w:rsidRPr="009F184C">
          <w:rPr>
            <w:rStyle w:val="Lienhypertexte"/>
            <w:noProof/>
          </w:rPr>
          <w:t>1.4.1. Release table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_Toc109070123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7</w:t>
        </w:r>
        <w:r w:rsidR="000F7588">
          <w:rPr>
            <w:noProof/>
            <w:webHidden/>
          </w:rPr>
          <w:fldChar w:fldCharType="end"/>
        </w:r>
      </w:hyperlink>
    </w:p>
    <w:p w14:paraId="662E090A" w14:textId="0DA23641" w:rsidR="000F7588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4" w:history="1">
        <w:r w:rsidR="000F7588" w:rsidRPr="009F184C">
          <w:rPr>
            <w:rStyle w:val="Lienhypertexte"/>
            <w:noProof/>
          </w:rPr>
          <w:t>2. Installation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_Toc109070124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0F1DACA3" w14:textId="095942B2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5" w:history="1">
        <w:r w:rsidR="000F7588" w:rsidRPr="009F184C">
          <w:rPr>
            <w:rStyle w:val="Lienhypertexte"/>
            <w:noProof/>
          </w:rPr>
          <w:t>2.1. Prérequis hardware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_Toc109070125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0074AF94" w14:textId="3B480DD3" w:rsidR="000F7588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070126" w:history="1">
        <w:r w:rsidR="000F7588" w:rsidRPr="009F184C">
          <w:rPr>
            <w:rStyle w:val="Lienhypertexte"/>
            <w:noProof/>
          </w:rPr>
          <w:t>2.1.1. Les trois types configurations hardware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_Toc109070126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17806363" w14:textId="0EA0C60B" w:rsidR="000F7588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7" w:history="1">
        <w:r w:rsidR="000F7588" w:rsidRPr="009F184C">
          <w:rPr>
            <w:rStyle w:val="Lienhypertexte"/>
            <w:noProof/>
          </w:rPr>
          <w:t>3. Tests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_Toc109070127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33717D4C" w14:textId="709D812C" w:rsidR="000F7588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070128" w:history="1">
        <w:r w:rsidR="000F7588" w:rsidRPr="009F184C">
          <w:rPr>
            <w:rStyle w:val="Lienhypertexte"/>
            <w:noProof/>
          </w:rPr>
          <w:t>3.1. Bytecode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_Toc109070128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23E091A8" w14:textId="70967165" w:rsidR="000F7588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070129" w:history="1">
        <w:r w:rsidR="000F7588" w:rsidRPr="009F184C">
          <w:rPr>
            <w:rStyle w:val="Lienhypertexte"/>
            <w:noProof/>
          </w:rPr>
          <w:t>4. Links</w:t>
        </w:r>
        <w:r w:rsidR="000F7588">
          <w:rPr>
            <w:noProof/>
            <w:webHidden/>
          </w:rPr>
          <w:tab/>
        </w:r>
        <w:r w:rsidR="000F7588">
          <w:rPr>
            <w:noProof/>
            <w:webHidden/>
          </w:rPr>
          <w:fldChar w:fldCharType="begin"/>
        </w:r>
        <w:r w:rsidR="000F7588">
          <w:rPr>
            <w:noProof/>
            <w:webHidden/>
          </w:rPr>
          <w:instrText xml:space="preserve"> PAGEREF _Toc109070129 \h </w:instrText>
        </w:r>
        <w:r w:rsidR="000F7588">
          <w:rPr>
            <w:noProof/>
            <w:webHidden/>
          </w:rPr>
        </w:r>
        <w:r w:rsidR="000F7588">
          <w:rPr>
            <w:noProof/>
            <w:webHidden/>
          </w:rPr>
          <w:fldChar w:fldCharType="separate"/>
        </w:r>
        <w:r w:rsidR="000F7588">
          <w:rPr>
            <w:noProof/>
            <w:webHidden/>
          </w:rPr>
          <w:t>9</w:t>
        </w:r>
        <w:r w:rsidR="000F7588">
          <w:rPr>
            <w:noProof/>
            <w:webHidden/>
          </w:rPr>
          <w:fldChar w:fldCharType="end"/>
        </w:r>
      </w:hyperlink>
    </w:p>
    <w:p w14:paraId="0740C287" w14:textId="7940AF55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070114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070115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4214B9E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070116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070117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070118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6315EE6A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3B2F8E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070119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4971F001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4D37E340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1302F981" w:rsidR="009645D8" w:rsidRDefault="00DE5ABA" w:rsidP="00DE5ABA">
      <w:pPr>
        <w:pStyle w:val="Titre3"/>
      </w:pPr>
      <w:bookmarkStart w:id="6" w:name="_Toc109070120"/>
      <w:r>
        <w:t>Java est un langage compilé et interprété</w:t>
      </w:r>
      <w:bookmarkEnd w:id="6"/>
    </w:p>
    <w:p w14:paraId="55B069DF" w14:textId="77777777" w:rsidR="003B2F8E" w:rsidRDefault="00A806C1" w:rsidP="003B2F8E">
      <w:pPr>
        <w:keepNext/>
      </w:pPr>
      <w:r w:rsidRPr="00A806C1">
        <w:rPr>
          <w:noProof/>
        </w:rPr>
        <w:drawing>
          <wp:inline distT="0" distB="0" distL="0" distR="0" wp14:anchorId="3B440583" wp14:editId="7FED6B5E">
            <wp:extent cx="5757685" cy="31978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75C12119" w:rsidR="000C6047" w:rsidRDefault="003B2F8E" w:rsidP="003B2F8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09B03D92" w14:textId="10F91DF5" w:rsidR="00A806C1" w:rsidRDefault="00A806C1" w:rsidP="000C6047"/>
    <w:p w14:paraId="3FFEF56E" w14:textId="331A43FE" w:rsidR="00A73DC5" w:rsidRDefault="00A73DC5" w:rsidP="000C6047"/>
    <w:p w14:paraId="11AF489C" w14:textId="1691F373" w:rsidR="00A73DC5" w:rsidRDefault="00A73DC5" w:rsidP="000C6047">
      <w:r>
        <w:t>…///</w:t>
      </w:r>
    </w:p>
    <w:p w14:paraId="2E128AD0" w14:textId="77777777" w:rsidR="000C6047" w:rsidRPr="000C6047" w:rsidRDefault="000C6047" w:rsidP="000C6047"/>
    <w:p w14:paraId="75D6C7BC" w14:textId="449BEADF" w:rsidR="00DE5ABA" w:rsidRDefault="00DE5ABA" w:rsidP="00DE5ABA"/>
    <w:p w14:paraId="2C8E51A4" w14:textId="25865926" w:rsidR="007E7D16" w:rsidRDefault="00000000" w:rsidP="00DE5ABA">
      <w:hyperlink r:id="rId13" w:history="1">
        <w:r w:rsidR="000C6047" w:rsidRPr="00662849">
          <w:rPr>
            <w:rStyle w:val="Lienhypertexte"/>
          </w:rPr>
          <w:t>https://javawithus.com/fr/java-est-il-un-langage-de-programmation-compile-ou-interprete/</w:t>
        </w:r>
      </w:hyperlink>
    </w:p>
    <w:p w14:paraId="545AF01F" w14:textId="2BEF4B94" w:rsidR="000C6047" w:rsidRDefault="000C6047" w:rsidP="00DE5ABA">
      <w:r w:rsidRPr="007E7D16">
        <w:rPr>
          <w:noProof/>
        </w:rPr>
        <w:drawing>
          <wp:inline distT="0" distB="0" distL="0" distR="0" wp14:anchorId="16333333" wp14:editId="0EE8C60F">
            <wp:extent cx="5760720" cy="27800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B04C" w14:textId="77777777" w:rsidR="007E7D16" w:rsidRDefault="007E7D16" w:rsidP="00DE5ABA"/>
    <w:p w14:paraId="2835A8D5" w14:textId="3BDF46B8" w:rsidR="00A2074A" w:rsidRDefault="00000000" w:rsidP="00DE5ABA">
      <w:hyperlink r:id="rId15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4870D6DA" w:rsidR="00A2074A" w:rsidRDefault="00A2074A" w:rsidP="00DE5ABA"/>
    <w:p w14:paraId="1BE31174" w14:textId="77777777" w:rsidR="00A2074A" w:rsidRPr="00DE5ABA" w:rsidRDefault="00A2074A" w:rsidP="00DE5ABA"/>
    <w:p w14:paraId="141B792F" w14:textId="688656C4" w:rsidR="00DE5ABA" w:rsidRDefault="000C6047" w:rsidP="00403A6C">
      <w:r w:rsidRPr="000C6047">
        <w:rPr>
          <w:noProof/>
        </w:rPr>
        <w:drawing>
          <wp:inline distT="0" distB="0" distL="0" distR="0" wp14:anchorId="04BB9EFC" wp14:editId="2606535B">
            <wp:extent cx="5760720" cy="144907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33FBF796" w:rsidR="00F713DB" w:rsidRDefault="00B56BAC" w:rsidP="00E3493A">
      <w:pPr>
        <w:pStyle w:val="Titre2"/>
      </w:pPr>
      <w:bookmarkStart w:id="7" w:name="_Toc109070121"/>
      <w:r>
        <w:t>Les concepts de JRE, JVM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72C485FB" w:rsidR="00937ABE" w:rsidRDefault="00937ABE" w:rsidP="00403A6C">
      <w:r>
        <w:t>Java reprend la syntaxe du C.</w:t>
      </w:r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8" w:name="_Toc109070122"/>
      <w:r>
        <w:lastRenderedPageBreak/>
        <w:t>Historique des versions de Java</w:t>
      </w:r>
      <w:bookmarkEnd w:id="8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9" w:name="_Toc109070123"/>
      <w:r>
        <w:rPr>
          <w:rStyle w:val="mw-headline"/>
        </w:rPr>
        <w:t>Release table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Until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r>
              <w:t>January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r>
              <w:t>February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r>
              <w:t>December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r>
              <w:t>February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r>
              <w:t>October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r>
              <w:t xml:space="preserve">February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r>
              <w:t>September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r>
              <w:t>November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r>
              <w:t>December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r>
              <w:t>December 2018</w:t>
            </w:r>
            <w:r>
              <w:br/>
              <w:t>December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>May 2026 for IBM Semeru</w:t>
            </w:r>
            <w:hyperlink r:id="rId26" w:anchor="cite_note-IBM_Semeru-12" w:history="1">
              <w:r w:rsidRPr="00C86A23">
                <w:rPr>
                  <w:rStyle w:val="Lienhypertexte"/>
                  <w:vertAlign w:val="superscript"/>
                  <w:lang w:val="en-US"/>
                </w:rPr>
                <w:t>[12]</w:t>
              </w:r>
            </w:hyperlink>
            <w:r w:rsidRPr="00C86A23">
              <w:rPr>
                <w:lang w:val="en-US"/>
              </w:rPr>
              <w:br/>
              <w:t>At least May 2026 for Eclipse Adoptium</w:t>
            </w:r>
            <w:r w:rsidRPr="00C86A23">
              <w:rPr>
                <w:lang w:val="en-US"/>
              </w:rPr>
              <w:br/>
              <w:t xml:space="preserve">At least May 2026 for Amazon Corretto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r>
              <w:t>December 2030</w:t>
            </w:r>
            <w:hyperlink r:id="rId27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r>
              <w:t>September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>March 2018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r>
              <w:t>September 2018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lastRenderedPageBreak/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r>
              <w:t>September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>October 2024 for IBM Semeru</w:t>
            </w:r>
            <w:hyperlink r:id="rId28" w:anchor="cite_note-IBM_Semeru-12" w:history="1">
              <w:r w:rsidRPr="00C86A23">
                <w:rPr>
                  <w:rStyle w:val="Lienhypertexte"/>
                  <w:vertAlign w:val="superscript"/>
                  <w:lang w:val="en-US"/>
                </w:rPr>
                <w:t>[12]</w:t>
              </w:r>
            </w:hyperlink>
            <w:r w:rsidRPr="00C86A23">
              <w:rPr>
                <w:lang w:val="en-US"/>
              </w:rPr>
              <w:br/>
              <w:t>At least October 2024 for Eclipse Adoptium</w:t>
            </w:r>
            <w:r w:rsidRPr="00C86A23">
              <w:rPr>
                <w:lang w:val="en-US"/>
              </w:rPr>
              <w:br/>
              <w:t>At least September 2027 for Amazon Corretto</w:t>
            </w:r>
            <w:r w:rsidRPr="00C86A23">
              <w:rPr>
                <w:lang w:val="en-US"/>
              </w:rPr>
              <w:br/>
              <w:t>At least October 2024 for Microsoft</w:t>
            </w:r>
            <w:hyperlink r:id="rId29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30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r>
              <w:t>September 2026</w:t>
            </w:r>
            <w:r>
              <w:br/>
              <w:t>September 2026 for Azul</w:t>
            </w:r>
            <w:hyperlink r:id="rId31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r>
              <w:t>September 2019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r>
              <w:t>September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>March 2020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r>
              <w:t>September 2020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r>
              <w:t>September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2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r>
              <w:t>September 2021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7E7D16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r>
              <w:t>September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3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>At least September 2027 for Eclipse Adoptium</w:t>
            </w:r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2022 for OpenJDK and Adoptium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r>
              <w:t>September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>March 2023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r>
              <w:t>September 2023 for OpenJDK</w:t>
            </w:r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r>
              <w:t>September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r>
              <w:t>September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r>
              <w:t>September 2031</w:t>
            </w:r>
            <w:hyperlink r:id="rId34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Latest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5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0" w:name="_Toc109070124"/>
      <w:r>
        <w:t>Installation</w:t>
      </w:r>
      <w:bookmarkEnd w:id="10"/>
    </w:p>
    <w:p w14:paraId="3EC107B1" w14:textId="58266083" w:rsidR="00E3493A" w:rsidRDefault="00D70717" w:rsidP="00D70717">
      <w:pPr>
        <w:pStyle w:val="Titre2"/>
      </w:pPr>
      <w:bookmarkStart w:id="11" w:name="_Toc109070125"/>
      <w:r>
        <w:t>Prérequis hardware</w:t>
      </w:r>
      <w:bookmarkEnd w:id="11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2" w:name="_Toc109070126"/>
      <w:r>
        <w:t>Les trois types configurations hardware</w:t>
      </w:r>
      <w:bookmarkEnd w:id="12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3" w:name="_Toc109070127"/>
      <w:r>
        <w:t>Tests</w:t>
      </w:r>
      <w:bookmarkEnd w:id="13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4" w:name="_Toc109070128"/>
      <w:r>
        <w:t>Bytecode</w:t>
      </w:r>
      <w:bookmarkEnd w:id="14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5" w:name="_Toc109070129"/>
      <w:r>
        <w:t>Links</w:t>
      </w:r>
      <w:bookmarkEnd w:id="15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lastRenderedPageBreak/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Netbeans :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r w:rsidRPr="00A00011">
        <w:rPr>
          <w:lang w:val="en-US"/>
        </w:rPr>
        <w:t>Intelij : https://www.jetbrains.com/fr fr/idea/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9983E" w14:textId="77777777" w:rsidR="00B659E2" w:rsidRDefault="00B659E2" w:rsidP="00403A6C">
      <w:pPr>
        <w:spacing w:after="0" w:line="240" w:lineRule="auto"/>
      </w:pPr>
      <w:r>
        <w:separator/>
      </w:r>
    </w:p>
  </w:endnote>
  <w:endnote w:type="continuationSeparator" w:id="0">
    <w:p w14:paraId="59B13EFD" w14:textId="77777777" w:rsidR="00B659E2" w:rsidRDefault="00B659E2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4C634" w14:textId="77777777" w:rsidR="00B659E2" w:rsidRDefault="00B659E2" w:rsidP="00403A6C">
      <w:pPr>
        <w:spacing w:after="0" w:line="240" w:lineRule="auto"/>
      </w:pPr>
      <w:r>
        <w:separator/>
      </w:r>
    </w:p>
  </w:footnote>
  <w:footnote w:type="continuationSeparator" w:id="0">
    <w:p w14:paraId="4C2F0A20" w14:textId="77777777" w:rsidR="00B659E2" w:rsidRDefault="00B659E2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4C09B5D3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A73DC5">
            <w:rPr>
              <w:rFonts w:asciiTheme="majorBidi" w:hAnsiTheme="majorBidi" w:cstheme="majorBidi"/>
              <w:noProof/>
              <w:sz w:val="18"/>
              <w:szCs w:val="18"/>
            </w:rPr>
            <w:t>18-07-2022 20:55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73EB2"/>
    <w:rsid w:val="00183426"/>
    <w:rsid w:val="001910A0"/>
    <w:rsid w:val="001D141A"/>
    <w:rsid w:val="001D2FB8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35FF"/>
    <w:rsid w:val="00376DE7"/>
    <w:rsid w:val="00381279"/>
    <w:rsid w:val="00391A36"/>
    <w:rsid w:val="003952A0"/>
    <w:rsid w:val="003B2F8E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D2601"/>
    <w:rsid w:val="008F5868"/>
    <w:rsid w:val="00921322"/>
    <w:rsid w:val="009270EF"/>
    <w:rsid w:val="00937ABE"/>
    <w:rsid w:val="00941219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44CB6"/>
    <w:rsid w:val="00B5380C"/>
    <w:rsid w:val="00B56BAC"/>
    <w:rsid w:val="00B611B8"/>
    <w:rsid w:val="00B659E2"/>
    <w:rsid w:val="00B72642"/>
    <w:rsid w:val="00B81A43"/>
    <w:rsid w:val="00B8554C"/>
    <w:rsid w:val="00B87EC6"/>
    <w:rsid w:val="00BA3336"/>
    <w:rsid w:val="00BA5334"/>
    <w:rsid w:val="00BC2636"/>
    <w:rsid w:val="00BD5708"/>
    <w:rsid w:val="00BE4292"/>
    <w:rsid w:val="00C14324"/>
    <w:rsid w:val="00C159E9"/>
    <w:rsid w:val="00C2324F"/>
    <w:rsid w:val="00C31FEB"/>
    <w:rsid w:val="00C33EE7"/>
    <w:rsid w:val="00C47C98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vawithus.com/fr/java-est-il-un-langage-de-programmation-compile-ou-interprete/" TargetMode="External"/><Relationship Id="rId18" Type="http://schemas.openxmlformats.org/officeDocument/2006/relationships/image" Target="media/image9.svg"/><Relationship Id="rId26" Type="http://schemas.openxmlformats.org/officeDocument/2006/relationships/hyperlink" Target="https://en.wikipedia.org/wiki/Java_version_history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yperlink" Target="https://en.wikipedia.org/wiki/Java_version_histo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javawithus.com/fr/que-fait-un-compilateur-juste-a-temps-jit/" TargetMode="External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hyperlink" Target="https://en.wikipedia.org/wiki/Java_version_histor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618</TotalTime>
  <Pages>10</Pages>
  <Words>1306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89</cp:revision>
  <dcterms:created xsi:type="dcterms:W3CDTF">2022-07-14T17:44:00Z</dcterms:created>
  <dcterms:modified xsi:type="dcterms:W3CDTF">2022-07-19T09:41:00Z</dcterms:modified>
</cp:coreProperties>
</file>
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22656AC8" w14:textId="1C5150C1" w:rsidR="00D10D91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558021" w:history="1">
        <w:r w:rsidR="00D10D91" w:rsidRPr="00A973F5">
          <w:rPr>
            <w:rStyle w:val="Lienhypertexte"/>
            <w:noProof/>
          </w:rPr>
          <w:t>1. Prolégomènes</w:t>
        </w:r>
        <w:r w:rsidR="00D10D91">
          <w:rPr>
            <w:noProof/>
            <w:webHidden/>
          </w:rPr>
          <w:tab/>
        </w:r>
        <w:r w:rsidR="00D10D91">
          <w:rPr>
            <w:noProof/>
            <w:webHidden/>
          </w:rPr>
          <w:fldChar w:fldCharType="begin"/>
        </w:r>
        <w:r w:rsidR="00D10D91">
          <w:rPr>
            <w:noProof/>
            <w:webHidden/>
          </w:rPr>
          <w:instrText xml:space="preserve"> PAGEREF _Toc109558021 \h </w:instrText>
        </w:r>
        <w:r w:rsidR="00D10D91">
          <w:rPr>
            <w:noProof/>
            <w:webHidden/>
          </w:rPr>
        </w:r>
        <w:r w:rsidR="00D10D91">
          <w:rPr>
            <w:noProof/>
            <w:webHidden/>
          </w:rPr>
          <w:fldChar w:fldCharType="separate"/>
        </w:r>
        <w:r w:rsidR="00D10D91">
          <w:rPr>
            <w:noProof/>
            <w:webHidden/>
          </w:rPr>
          <w:t>1</w:t>
        </w:r>
        <w:r w:rsidR="00D10D91">
          <w:rPr>
            <w:noProof/>
            <w:webHidden/>
          </w:rPr>
          <w:fldChar w:fldCharType="end"/>
        </w:r>
      </w:hyperlink>
    </w:p>
    <w:p w14:paraId="27BE49A2" w14:textId="2F56C8E3" w:rsidR="00D10D91" w:rsidRDefault="00D10D91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558022" w:history="1">
        <w:r w:rsidRPr="00A973F5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A1B908F" w14:textId="3397353B" w:rsidR="00D10D91" w:rsidRDefault="00D10D91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558023" w:history="1">
        <w:r w:rsidRPr="00A973F5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85AD72" w14:textId="23560746" w:rsidR="00D10D91" w:rsidRDefault="00D10D91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558024" w:history="1">
        <w:r w:rsidRPr="00A973F5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5BACAF" w14:textId="0C39DE80" w:rsidR="00D10D91" w:rsidRDefault="00D10D91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558025" w:history="1">
        <w:r w:rsidRPr="00A973F5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FC66E1" w14:textId="14C06CF6" w:rsidR="00D10D91" w:rsidRDefault="00D10D91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558026" w:history="1">
        <w:r w:rsidRPr="00A973F5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038D26" w14:textId="66F64F36" w:rsidR="00D10D91" w:rsidRDefault="00D10D91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558027" w:history="1">
        <w:r w:rsidRPr="00A973F5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4AA241" w14:textId="5C42726B" w:rsidR="00D10D91" w:rsidRDefault="00D10D91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558028" w:history="1">
        <w:r w:rsidRPr="00A973F5">
          <w:rPr>
            <w:rStyle w:val="Lienhypertexte"/>
            <w:noProof/>
            <w:highlight w:val="yellow"/>
          </w:rPr>
          <w:t>1.3. Les concepts de JVM, JRE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3F5AF9" w14:textId="679C57D4" w:rsidR="00D10D91" w:rsidRDefault="00D10D91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558029" w:history="1">
        <w:r w:rsidRPr="00A973F5">
          <w:rPr>
            <w:rStyle w:val="Lienhypertexte"/>
            <w:noProof/>
          </w:rPr>
          <w:t>1.3.1. Focus sur la JVM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91E79B" w14:textId="37BC7929" w:rsidR="00D10D91" w:rsidRDefault="00D10D91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558030" w:history="1">
        <w:r w:rsidRPr="00A973F5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6F2DE8" w14:textId="4F76E6F5" w:rsidR="00D10D91" w:rsidRDefault="00D10D91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558031" w:history="1">
        <w:r w:rsidRPr="00A973F5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40D5DB" w14:textId="2369FF97" w:rsidR="00D10D91" w:rsidRDefault="00D10D91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558032" w:history="1">
        <w:r w:rsidRPr="00A973F5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58EB5B" w14:textId="7622D136" w:rsidR="00D10D91" w:rsidRDefault="00D10D91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558033" w:history="1">
        <w:r w:rsidRPr="00A973F5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49CFC2" w14:textId="1E6B6858" w:rsidR="00D10D91" w:rsidRDefault="00D10D91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558034" w:history="1">
        <w:r w:rsidRPr="00A973F5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B42D2D" w14:textId="61008B35" w:rsidR="00D10D91" w:rsidRDefault="00D10D91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558035" w:history="1">
        <w:r w:rsidRPr="00A973F5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36002D" w14:textId="2B6C44DF" w:rsidR="00D10D91" w:rsidRDefault="00D10D91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558036" w:history="1">
        <w:r w:rsidRPr="00A973F5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B1763F" w14:textId="0EA74ACD" w:rsidR="00D10D91" w:rsidRDefault="00D10D91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558037" w:history="1">
        <w:r w:rsidRPr="00A973F5">
          <w:rPr>
            <w:rStyle w:val="Lienhypertexte"/>
            <w:noProof/>
          </w:rPr>
          <w:t>4. Critiques  de la technologie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1215B3" w14:textId="46B1BC0F" w:rsidR="00D10D91" w:rsidRDefault="00D10D91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558038" w:history="1">
        <w:r w:rsidRPr="00A973F5">
          <w:rPr>
            <w:rStyle w:val="Lienhypertexte"/>
            <w:noProof/>
          </w:rPr>
          <w:t>5.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_Toc109558038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40C287" w14:textId="66D71A17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558021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558022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2D37344E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558023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558024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558025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7D85B142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558026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74044DD2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5F784369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04BC07A7" w:rsidR="009645D8" w:rsidRDefault="00DE5ABA" w:rsidP="00DE5ABA">
      <w:pPr>
        <w:pStyle w:val="Titre3"/>
      </w:pPr>
      <w:bookmarkStart w:id="6" w:name="_Toc109558027"/>
      <w:r>
        <w:t>Java est un langage compilé et interprété</w:t>
      </w:r>
      <w:bookmarkEnd w:id="6"/>
    </w:p>
    <w:p w14:paraId="530DF9E3" w14:textId="77777777" w:rsidR="00AC435D" w:rsidRDefault="00AC435D" w:rsidP="00AC435D"/>
    <w:p w14:paraId="32AB5886" w14:textId="5392F101" w:rsidR="00D7266B" w:rsidRPr="00D7266B" w:rsidRDefault="00D7266B" w:rsidP="00AC435D">
      <w:r w:rsidRPr="00B34C51">
        <w:rPr>
          <w:b/>
          <w:bCs/>
        </w:rPr>
        <w:t>Java peut être considéré à la fois comme un langage compilé et interprété car</w:t>
      </w:r>
      <w:r w:rsidRPr="00D7266B">
        <w:t xml:space="preserve"> son code source est d'abord compilé en un </w:t>
      </w:r>
      <w:r w:rsidR="00B34C51" w:rsidRPr="00D7266B">
        <w:t>bytecode</w:t>
      </w:r>
      <w:r w:rsidRPr="00D7266B">
        <w:t xml:space="preserve"> binaire. Ce </w:t>
      </w:r>
      <w:r w:rsidR="00B34C51" w:rsidRPr="00D7266B">
        <w:t>bytecode</w:t>
      </w:r>
      <w:r w:rsidRPr="00D7266B">
        <w:t xml:space="preserve"> s'exécute sur la machine virtuelle Java (JVM), qui est un interpréteur </w:t>
      </w:r>
      <w:r w:rsidR="00670F2F">
        <w:t xml:space="preserve">et/ou un </w:t>
      </w:r>
      <w:r w:rsidR="00670F2F" w:rsidRPr="00670F2F">
        <w:t>compilation juste-à-temps</w:t>
      </w:r>
      <w:r w:rsidR="00B34C51">
        <w:t xml:space="preserve"> (</w:t>
      </w:r>
      <w:proofErr w:type="spellStart"/>
      <w:r w:rsidR="00B34C51" w:rsidRPr="00B34C51">
        <w:rPr>
          <w:rStyle w:val="lang-en"/>
          <w:i/>
          <w:iCs/>
        </w:rPr>
        <w:t>just</w:t>
      </w:r>
      <w:proofErr w:type="spellEnd"/>
      <w:r w:rsidR="00B34C51" w:rsidRPr="00B34C51">
        <w:rPr>
          <w:rStyle w:val="lang-en"/>
          <w:i/>
          <w:iCs/>
        </w:rPr>
        <w:t>-</w:t>
      </w:r>
      <w:proofErr w:type="spellStart"/>
      <w:r w:rsidR="00B34C51" w:rsidRPr="00B34C51">
        <w:rPr>
          <w:rStyle w:val="lang-en"/>
          <w:i/>
          <w:iCs/>
        </w:rPr>
        <w:t>in-time</w:t>
      </w:r>
      <w:proofErr w:type="spellEnd"/>
      <w:r w:rsidR="00B34C51" w:rsidRPr="00B34C51">
        <w:rPr>
          <w:rStyle w:val="lang-en"/>
          <w:i/>
          <w:iCs/>
        </w:rPr>
        <w:t xml:space="preserve"> compilation</w:t>
      </w:r>
      <w:r w:rsidR="00B34C51">
        <w:t xml:space="preserve"> ou </w:t>
      </w:r>
      <w:r w:rsidR="00B34C51" w:rsidRPr="00B34C51">
        <w:rPr>
          <w:rStyle w:val="lang-en"/>
          <w:i/>
          <w:iCs/>
        </w:rPr>
        <w:t>JIT compilation)</w:t>
      </w:r>
      <w:r w:rsidR="00EB29D7">
        <w:rPr>
          <w:rStyle w:val="Appelnotedebasdep"/>
          <w:i/>
          <w:iCs/>
        </w:rPr>
        <w:footnoteReference w:id="3"/>
      </w:r>
      <w:r w:rsidRPr="00D7266B">
        <w:t>.</w:t>
      </w:r>
    </w:p>
    <w:p w14:paraId="4A138C2D" w14:textId="688A411A" w:rsidR="00D7266B" w:rsidRPr="00D7266B" w:rsidRDefault="00B34C51" w:rsidP="00AC435D">
      <w:r w:rsidRPr="00B34C51">
        <w:t>De plus, ce bytecode donne à Java sa portabilité : il fonctionnera sur n'importe quelle JVM correctement implémentée, quelle que soit la configuration matérielle ou logicielle de l'ordinateur.</w:t>
      </w:r>
    </w:p>
    <w:p w14:paraId="68400709" w14:textId="77777777" w:rsidR="00D7266B" w:rsidRPr="00D7266B" w:rsidRDefault="00D7266B" w:rsidP="00AC435D"/>
    <w:p w14:paraId="65417290" w14:textId="0E51ED5A" w:rsidR="00D7266B" w:rsidRDefault="00B34C51" w:rsidP="00AC435D">
      <w:r>
        <w:t>Voici un schéma illustrant ce mécanisme :</w:t>
      </w:r>
    </w:p>
    <w:p w14:paraId="30C2D977" w14:textId="77777777" w:rsidR="00B34C51" w:rsidRPr="00D7266B" w:rsidRDefault="00B34C51" w:rsidP="00AC435D"/>
    <w:p w14:paraId="55B069DF" w14:textId="77777777" w:rsidR="003B2F8E" w:rsidRDefault="00A806C1" w:rsidP="003B2F8E">
      <w:pPr>
        <w:keepNext/>
      </w:pPr>
      <w:r w:rsidRPr="00A806C1">
        <w:rPr>
          <w:noProof/>
        </w:rPr>
        <w:lastRenderedPageBreak/>
        <w:drawing>
          <wp:inline distT="0" distB="0" distL="0" distR="0" wp14:anchorId="3B440583" wp14:editId="3A02AD85">
            <wp:extent cx="5757685" cy="31846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300DA1F7" w:rsidR="000C6047" w:rsidRDefault="003B2F8E" w:rsidP="003B2F8E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1DE7BE7A" w14:textId="05C9BAA9" w:rsidR="00131F82" w:rsidRDefault="00131F82" w:rsidP="00330A78">
      <w:r w:rsidRPr="00131F82">
        <w:t>La JVM est dépendante de la plate-forme, c’est-à-dire que sa mise en œuvre diffère d’une plate-forme à l’autre (Windows, Linux, Mac, etc…)</w:t>
      </w:r>
      <w:r>
        <w:t>.</w:t>
      </w:r>
      <w:r w:rsidR="00763374">
        <w:t xml:space="preserve"> Il en va de même pour le Java Runtime Environment (JRE) et le </w:t>
      </w:r>
      <w:r w:rsidR="00763374" w:rsidRPr="00763374">
        <w:t>Java Development Kit (JDK)</w:t>
      </w:r>
      <w:r w:rsidR="00763374">
        <w:t>.</w:t>
      </w:r>
    </w:p>
    <w:p w14:paraId="76EF2FE1" w14:textId="5FBD9425" w:rsidR="005A4795" w:rsidRDefault="005A4795" w:rsidP="005A4795">
      <w:pPr>
        <w:keepNext/>
        <w:jc w:val="center"/>
      </w:pPr>
      <w:r w:rsidRPr="005A4795">
        <w:rPr>
          <w:noProof/>
        </w:rPr>
        <w:drawing>
          <wp:inline distT="0" distB="0" distL="0" distR="0" wp14:anchorId="0876FA32" wp14:editId="03F834CA">
            <wp:extent cx="3756837" cy="1572803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35" cy="15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4289" w14:textId="7F6C061F" w:rsidR="005A4795" w:rsidRDefault="005A4795" w:rsidP="005A4795">
      <w:pPr>
        <w:keepNext/>
      </w:pPr>
      <w:r>
        <w:t>Dépendants de chaque plateforme, en raison du type d</w:t>
      </w:r>
      <w:r w:rsidR="00E866E8">
        <w:t>e système d’exploitation de la machine</w:t>
      </w:r>
      <w:r>
        <w:t xml:space="preserve"> et</w:t>
      </w:r>
      <w:r w:rsidR="007A3074">
        <w:t>/ou</w:t>
      </w:r>
      <w:r>
        <w:t xml:space="preserve"> de processeur</w:t>
      </w:r>
      <w:r w:rsidR="00E866E8">
        <w:t xml:space="preserve"> sous-jacent</w:t>
      </w:r>
      <w:r w:rsidR="007A3074">
        <w:t>.</w:t>
      </w:r>
    </w:p>
    <w:p w14:paraId="0E5811ED" w14:textId="77777777" w:rsidR="007A3074" w:rsidRDefault="007A3074" w:rsidP="005A4795">
      <w:pPr>
        <w:keepNext/>
      </w:pPr>
    </w:p>
    <w:p w14:paraId="270A9846" w14:textId="646AFDBD" w:rsidR="005A4795" w:rsidRDefault="005A4795" w:rsidP="005A4795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6</w:t>
        </w:r>
      </w:fldSimple>
      <w:r>
        <w:t xml:space="preserve"> Dépendance de la plateforme</w:t>
      </w:r>
    </w:p>
    <w:p w14:paraId="39626F7A" w14:textId="77777777" w:rsidR="007A3074" w:rsidRDefault="00330A78" w:rsidP="00DE5ABA">
      <w:r w:rsidRPr="00131F82">
        <w:t>M</w:t>
      </w:r>
      <w:r w:rsidR="00131F82" w:rsidRPr="00131F82">
        <w:t>ais toutes les JVM peuvent exécuter le même bytecode java</w:t>
      </w:r>
      <w:r w:rsidR="007A3074">
        <w:t>. Car Java est indépendant de la plateforme.</w:t>
      </w:r>
    </w:p>
    <w:p w14:paraId="2333B93D" w14:textId="77777777" w:rsidR="00DB5EDB" w:rsidRDefault="00DB5EDB" w:rsidP="00DB5EDB">
      <w:pPr>
        <w:keepNext/>
        <w:jc w:val="center"/>
      </w:pPr>
      <w:r w:rsidRPr="00DB5EDB">
        <w:rPr>
          <w:noProof/>
        </w:rPr>
        <w:lastRenderedPageBreak/>
        <w:drawing>
          <wp:inline distT="0" distB="0" distL="0" distR="0" wp14:anchorId="493BFEE2" wp14:editId="6EF6AF3E">
            <wp:extent cx="2211572" cy="111992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59" cy="11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83FC" w14:textId="5DAF4D8D" w:rsidR="007A3074" w:rsidRDefault="00DB5EDB" w:rsidP="00DB5EDB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7</w:t>
        </w:r>
      </w:fldSimple>
      <w:r>
        <w:t xml:space="preserve"> Indépendance de la plateforme de Java</w:t>
      </w:r>
    </w:p>
    <w:p w14:paraId="021AB04C" w14:textId="69F19945" w:rsidR="007E7D16" w:rsidRDefault="00C21F7F" w:rsidP="00DE5ABA">
      <w:r>
        <w:t>C</w:t>
      </w:r>
      <w:r w:rsidR="00131F82" w:rsidRPr="00131F82">
        <w:t xml:space="preserve">’est l’approche « </w:t>
      </w:r>
      <w:proofErr w:type="spellStart"/>
      <w:r w:rsidR="00131F82" w:rsidRPr="00131F82">
        <w:t>write</w:t>
      </w:r>
      <w:proofErr w:type="spellEnd"/>
      <w:r w:rsidR="00131F82" w:rsidRPr="00131F82">
        <w:t xml:space="preserve"> once and run </w:t>
      </w:r>
      <w:proofErr w:type="spellStart"/>
      <w:r w:rsidR="00131F82" w:rsidRPr="00131F82">
        <w:t>anywhere</w:t>
      </w:r>
      <w:proofErr w:type="spellEnd"/>
      <w:r w:rsidR="004A3ACD">
        <w:t> »</w:t>
      </w:r>
      <w:r w:rsidR="00131F82" w:rsidRPr="00131F82">
        <w:t xml:space="preserve"> </w:t>
      </w:r>
      <w:r w:rsidR="00426C2A">
        <w:rPr>
          <w:rStyle w:val="Appelnotedebasdep"/>
        </w:rPr>
        <w:footnoteReference w:id="4"/>
      </w:r>
      <w:r w:rsidR="00131F82" w:rsidRPr="00131F82">
        <w:t xml:space="preserve">, en français </w:t>
      </w:r>
      <w:r w:rsidR="004A3ACD">
        <w:t>« </w:t>
      </w:r>
      <w:r w:rsidR="004A3ACD" w:rsidRPr="00131F82">
        <w:t>écrire</w:t>
      </w:r>
      <w:r w:rsidR="004A3ACD">
        <w:t xml:space="preserve"> </w:t>
      </w:r>
      <w:r w:rsidR="004A3ACD" w:rsidRPr="00131F82">
        <w:t>une fois et exécuter partout</w:t>
      </w:r>
      <w:r w:rsidR="004A3ACD">
        <w:t> »</w:t>
      </w:r>
      <w:r w:rsidR="00131F82" w:rsidRPr="00131F82">
        <w:t>.</w:t>
      </w:r>
    </w:p>
    <w:p w14:paraId="3D1EFAE5" w14:textId="77777777" w:rsidR="0044799A" w:rsidRDefault="0044799A" w:rsidP="0044799A">
      <w:pPr>
        <w:keepNext/>
        <w:jc w:val="center"/>
      </w:pPr>
      <w:r w:rsidRPr="0044799A">
        <w:rPr>
          <w:noProof/>
        </w:rPr>
        <w:drawing>
          <wp:inline distT="0" distB="0" distL="0" distR="0" wp14:anchorId="60EB17D2" wp14:editId="1F52DD9E">
            <wp:extent cx="4705513" cy="4301976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161" cy="43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D078" w14:textId="6659220D" w:rsidR="00220F84" w:rsidRPr="007F5F3B" w:rsidRDefault="0044799A" w:rsidP="0044799A">
      <w:pPr>
        <w:pStyle w:val="Lgende"/>
        <w:jc w:val="center"/>
        <w:rPr>
          <w:lang w:val="en-US"/>
        </w:rPr>
      </w:pPr>
      <w:r w:rsidRPr="007F5F3B">
        <w:rPr>
          <w:lang w:val="en-US"/>
        </w:rPr>
        <w:t xml:space="preserve">Figure </w:t>
      </w:r>
      <w:r>
        <w:fldChar w:fldCharType="begin"/>
      </w:r>
      <w:r w:rsidRPr="007F5F3B">
        <w:rPr>
          <w:lang w:val="en-US"/>
        </w:rPr>
        <w:instrText xml:space="preserve"> SEQ Figure \* ARABIC </w:instrText>
      </w:r>
      <w:r>
        <w:fldChar w:fldCharType="separate"/>
      </w:r>
      <w:r w:rsidRPr="007F5F3B">
        <w:rPr>
          <w:noProof/>
          <w:lang w:val="en-US"/>
        </w:rPr>
        <w:t>8</w:t>
      </w:r>
      <w:r>
        <w:fldChar w:fldCharType="end"/>
      </w:r>
      <w:r w:rsidRPr="007F5F3B">
        <w:rPr>
          <w:lang w:val="en-US"/>
        </w:rPr>
        <w:t xml:space="preserve"> write once and run anywhere (WORA)</w:t>
      </w:r>
    </w:p>
    <w:p w14:paraId="28769DAB" w14:textId="3A6329BF" w:rsidR="00A2074A" w:rsidRPr="007F5F3B" w:rsidRDefault="00A2074A" w:rsidP="00DE5ABA">
      <w:pPr>
        <w:rPr>
          <w:lang w:val="en-US"/>
        </w:rPr>
      </w:pPr>
    </w:p>
    <w:p w14:paraId="09455E4E" w14:textId="0F15A433" w:rsidR="00550F83" w:rsidRDefault="00380931" w:rsidP="00550F83">
      <w:r w:rsidRPr="00380931">
        <w:t>Cette indépendance de la plate-forme est l'une des caractéristiques qui ont fait de Java l'une des plates-formes de programmation les plus utilisées</w:t>
      </w:r>
      <w:r>
        <w:t>.</w:t>
      </w:r>
    </w:p>
    <w:p w14:paraId="4C48DEF7" w14:textId="72452D32" w:rsidR="00380931" w:rsidRDefault="00380931" w:rsidP="00550F83">
      <w:r>
        <w:t xml:space="preserve">En effet selon l’index TIOBE Java est classé </w:t>
      </w:r>
      <w:r w:rsidR="006E156A">
        <w:t>troisième :</w:t>
      </w:r>
    </w:p>
    <w:p w14:paraId="4C647DEC" w14:textId="77777777" w:rsidR="00716222" w:rsidRDefault="006E156A" w:rsidP="00716222">
      <w:pPr>
        <w:keepNext/>
      </w:pPr>
      <w:r w:rsidRPr="006E156A">
        <w:rPr>
          <w:noProof/>
        </w:rPr>
        <w:lastRenderedPageBreak/>
        <w:drawing>
          <wp:inline distT="0" distB="0" distL="0" distR="0" wp14:anchorId="37DA4810" wp14:editId="5C959897">
            <wp:extent cx="5760720" cy="14020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CB6" w14:textId="55B3E94C" w:rsidR="00716222" w:rsidRDefault="00716222" w:rsidP="00716222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 Index Tiobe juillet 2022</w:t>
      </w:r>
    </w:p>
    <w:p w14:paraId="62E3DE68" w14:textId="20613615" w:rsidR="006E156A" w:rsidRDefault="001206DE" w:rsidP="00550F83">
      <w:r w:rsidRPr="001206DE">
        <w:rPr>
          <w:rStyle w:val="Appelnotedebasdep"/>
          <w:b/>
          <w:bCs/>
          <w:sz w:val="24"/>
          <w:szCs w:val="24"/>
        </w:rPr>
        <w:footnoteReference w:id="5"/>
      </w:r>
    </w:p>
    <w:p w14:paraId="268B7637" w14:textId="2CE466AD" w:rsidR="001206DE" w:rsidRDefault="001206DE" w:rsidP="00550F83">
      <w:r>
        <w:t xml:space="preserve">Toujours selon cette même source, on constate que le langage Java a </w:t>
      </w:r>
      <w:r w:rsidR="00E167C0">
        <w:t>occupé</w:t>
      </w:r>
      <w:r>
        <w:t xml:space="preserve"> la </w:t>
      </w:r>
      <w:r w:rsidRPr="00E167C0">
        <w:rPr>
          <w:b/>
          <w:bCs/>
        </w:rPr>
        <w:t>première place</w:t>
      </w:r>
      <w:r>
        <w:t xml:space="preserve"> de </w:t>
      </w:r>
      <w:r w:rsidR="00E167C0">
        <w:t>2002 à 2017 :</w:t>
      </w:r>
    </w:p>
    <w:p w14:paraId="0A9B2CC3" w14:textId="77777777" w:rsidR="00716222" w:rsidRDefault="00E167C0" w:rsidP="00716222">
      <w:pPr>
        <w:keepNext/>
      </w:pPr>
      <w:r>
        <w:rPr>
          <w:noProof/>
        </w:rPr>
        <w:drawing>
          <wp:inline distT="0" distB="0" distL="0" distR="0" wp14:anchorId="700B7CF6" wp14:editId="4B6B4C65">
            <wp:extent cx="5760720" cy="176657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5A09" w14:textId="40F976BE" w:rsidR="00E167C0" w:rsidRDefault="00716222" w:rsidP="00716222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2</w:t>
        </w:r>
      </w:fldSimple>
      <w:r>
        <w:t xml:space="preserve"> </w:t>
      </w:r>
      <w:r w:rsidRPr="00C44156">
        <w:t xml:space="preserve"> Index Tiobe </w:t>
      </w:r>
      <w:r>
        <w:t>sur 10 ans</w:t>
      </w:r>
    </w:p>
    <w:p w14:paraId="6876F0C6" w14:textId="56E2058A" w:rsidR="006A5433" w:rsidRDefault="006A5433" w:rsidP="00403A6C"/>
    <w:p w14:paraId="37FB6C4E" w14:textId="41F794D5" w:rsidR="00DF662D" w:rsidRDefault="00DF662D" w:rsidP="00403A6C">
      <w:r>
        <w:t>Précisons les concepts sur lesquels repose la technologie Java.</w:t>
      </w:r>
    </w:p>
    <w:p w14:paraId="242FBFE9" w14:textId="77777777" w:rsidR="00DF662D" w:rsidRDefault="00DF662D" w:rsidP="00403A6C"/>
    <w:p w14:paraId="6455FBFF" w14:textId="0877C1B6" w:rsidR="00B56BAC" w:rsidRPr="00DF662D" w:rsidRDefault="00B56BAC" w:rsidP="00DF662D">
      <w:pPr>
        <w:pStyle w:val="Titre2"/>
        <w:rPr>
          <w:highlight w:val="yellow"/>
        </w:rPr>
      </w:pPr>
      <w:bookmarkStart w:id="7" w:name="_Toc109558028"/>
      <w:r w:rsidRPr="00DF662D">
        <w:rPr>
          <w:highlight w:val="yellow"/>
        </w:rPr>
        <w:t>Les concepts de JVM</w:t>
      </w:r>
      <w:r w:rsidR="001E2C40" w:rsidRPr="00DF662D">
        <w:rPr>
          <w:highlight w:val="yellow"/>
        </w:rPr>
        <w:t>, JRE</w:t>
      </w:r>
      <w:r w:rsidRPr="00DF662D">
        <w:rPr>
          <w:highlight w:val="yellow"/>
        </w:rPr>
        <w:t xml:space="preserve"> et JDK</w:t>
      </w:r>
      <w:bookmarkEnd w:id="7"/>
    </w:p>
    <w:p w14:paraId="0EFADCA4" w14:textId="02CE31A8" w:rsidR="006765FE" w:rsidRDefault="006765FE" w:rsidP="00403A6C">
      <w:r>
        <w:t>En effet, il convient de présenter les notions de JRE, JVM et JDK</w:t>
      </w:r>
      <w:r w:rsidR="00DF662D">
        <w:t xml:space="preserve"> , que tout développeur Java se doit de connaitre.</w:t>
      </w:r>
    </w:p>
    <w:p w14:paraId="7D604897" w14:textId="34E01BB3" w:rsidR="00120F5F" w:rsidRDefault="00120F5F" w:rsidP="00403A6C"/>
    <w:p w14:paraId="149369A9" w14:textId="74C799F6" w:rsidR="00B74243" w:rsidRDefault="00B74243" w:rsidP="00403A6C">
      <w:r>
        <w:t>…///…</w:t>
      </w:r>
    </w:p>
    <w:p w14:paraId="286A6888" w14:textId="77777777" w:rsidR="00B74243" w:rsidRDefault="00B74243" w:rsidP="00403A6C"/>
    <w:p w14:paraId="7BA1D90E" w14:textId="24F4B3F1" w:rsidR="00120F5F" w:rsidRDefault="00120F5F" w:rsidP="00120F5F">
      <w:pPr>
        <w:pStyle w:val="Titre3"/>
      </w:pPr>
      <w:bookmarkStart w:id="8" w:name="_Toc109558029"/>
      <w:r>
        <w:lastRenderedPageBreak/>
        <w:t>Focus sur la JVM</w:t>
      </w:r>
      <w:bookmarkEnd w:id="8"/>
    </w:p>
    <w:p w14:paraId="7854F20E" w14:textId="6DE565F5" w:rsidR="00937ABE" w:rsidRDefault="00330A78" w:rsidP="00403A6C">
      <w:r>
        <w:rPr>
          <w:noProof/>
        </w:rPr>
        <w:drawing>
          <wp:inline distT="0" distB="0" distL="0" distR="0" wp14:anchorId="148559E6" wp14:editId="5AD683A0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37CB" w14:textId="10D7050C" w:rsidR="006765FE" w:rsidRDefault="00D22331" w:rsidP="00D22331">
      <w:pPr>
        <w:pStyle w:val="Titre2"/>
      </w:pPr>
      <w:bookmarkStart w:id="9" w:name="_Toc109558030"/>
      <w:r>
        <w:t>Historique des versions de Java</w:t>
      </w:r>
      <w:bookmarkEnd w:id="9"/>
    </w:p>
    <w:p w14:paraId="23E95E79" w14:textId="2C978616" w:rsidR="00D22331" w:rsidRDefault="00000000" w:rsidP="00D22331">
      <w:hyperlink r:id="rId20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10" w:name="_Toc109558031"/>
      <w:r>
        <w:rPr>
          <w:rStyle w:val="mw-headline"/>
        </w:rPr>
        <w:t>Release table</w:t>
      </w:r>
      <w:bookmarkEnd w:id="1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21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2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3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4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lastRenderedPageBreak/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6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7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8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9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30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B74243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lastRenderedPageBreak/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31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32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3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1" w:name="_Toc109558032"/>
      <w:r>
        <w:t>Installation</w:t>
      </w:r>
      <w:bookmarkEnd w:id="11"/>
    </w:p>
    <w:p w14:paraId="3EC107B1" w14:textId="58266083" w:rsidR="00E3493A" w:rsidRDefault="00D70717" w:rsidP="00D70717">
      <w:pPr>
        <w:pStyle w:val="Titre2"/>
      </w:pPr>
      <w:bookmarkStart w:id="12" w:name="_Toc109558033"/>
      <w:r>
        <w:t>Prérequis hardware</w:t>
      </w:r>
      <w:bookmarkEnd w:id="12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3" w:name="_Toc109558034"/>
      <w:r>
        <w:t>Les trois types configurations hardware</w:t>
      </w:r>
      <w:bookmarkEnd w:id="13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4" w:name="_Toc109558035"/>
      <w:r>
        <w:lastRenderedPageBreak/>
        <w:t>Tests</w:t>
      </w:r>
      <w:bookmarkEnd w:id="14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5" w:name="_Toc109558036"/>
      <w:r>
        <w:t>Bytecode</w:t>
      </w:r>
      <w:bookmarkEnd w:id="15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684CF9D9" w:rsidR="00276EC4" w:rsidRDefault="00231C2C" w:rsidP="00231C2C">
      <w:pPr>
        <w:pStyle w:val="Titre1"/>
      </w:pPr>
      <w:bookmarkStart w:id="16" w:name="_Toc109558037"/>
      <w:r>
        <w:t>Critiques  de la technologie Java</w:t>
      </w:r>
      <w:bookmarkEnd w:id="16"/>
    </w:p>
    <w:p w14:paraId="1C5A59A1" w14:textId="77777777" w:rsidR="00231C2C" w:rsidRDefault="00231C2C" w:rsidP="00403A6C"/>
    <w:p w14:paraId="5A736ED0" w14:textId="00CA1848" w:rsidR="006250AF" w:rsidRDefault="00AD2C06" w:rsidP="00B21808">
      <w:pPr>
        <w:pStyle w:val="Titre1"/>
      </w:pPr>
      <w:bookmarkStart w:id="17" w:name="_Toc109558038"/>
      <w:r>
        <w:t>Links</w:t>
      </w:r>
      <w:bookmarkEnd w:id="17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lastRenderedPageBreak/>
        <w:t>Intelij</w:t>
      </w:r>
      <w:proofErr w:type="spellEnd"/>
      <w:r w:rsidRPr="00A00011">
        <w:rPr>
          <w:lang w:val="en-US"/>
        </w:rPr>
        <w:t xml:space="preserve"> :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17136" w14:textId="77777777" w:rsidR="00E23551" w:rsidRDefault="00E23551" w:rsidP="00403A6C">
      <w:pPr>
        <w:spacing w:after="0" w:line="240" w:lineRule="auto"/>
      </w:pPr>
      <w:r>
        <w:separator/>
      </w:r>
    </w:p>
  </w:endnote>
  <w:endnote w:type="continuationSeparator" w:id="0">
    <w:p w14:paraId="1749D30B" w14:textId="77777777" w:rsidR="00E23551" w:rsidRDefault="00E23551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683C2" w14:textId="77777777" w:rsidR="00E23551" w:rsidRDefault="00E23551" w:rsidP="00403A6C">
      <w:pPr>
        <w:spacing w:after="0" w:line="240" w:lineRule="auto"/>
      </w:pPr>
      <w:r>
        <w:separator/>
      </w:r>
    </w:p>
  </w:footnote>
  <w:footnote w:type="continuationSeparator" w:id="0">
    <w:p w14:paraId="54C1B56D" w14:textId="77777777" w:rsidR="00E23551" w:rsidRDefault="00E23551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  <w:footnote w:id="3">
    <w:p w14:paraId="473493F2" w14:textId="30EE58BC" w:rsidR="00EB29D7" w:rsidRPr="00EB29D7" w:rsidRDefault="00EB29D7">
      <w:pPr>
        <w:pStyle w:val="Notedebasdepage"/>
        <w:rPr>
          <w:color w:val="000000"/>
        </w:rPr>
      </w:pPr>
      <w:r w:rsidRPr="00EB29D7">
        <w:rPr>
          <w:rStyle w:val="Appelnotedebasdep"/>
          <w:color w:val="000000"/>
        </w:rPr>
        <w:footnoteRef/>
      </w:r>
      <w:r w:rsidRPr="00EB29D7">
        <w:rPr>
          <w:color w:val="000000"/>
        </w:rPr>
        <w:t xml:space="preserve"> </w:t>
      </w:r>
      <w:hyperlink r:id="rId1" w:history="1">
        <w:r w:rsidRPr="00EB29D7">
          <w:rPr>
            <w:rStyle w:val="Lienhypertexte"/>
            <w:color w:val="000000"/>
            <w:u w:val="none"/>
          </w:rPr>
          <w:t>https://www.ibm.com/docs/fr/sdk-java-technology/8?topic=reference-jit-compiler</w:t>
        </w:r>
      </w:hyperlink>
    </w:p>
    <w:p w14:paraId="4CAC83C8" w14:textId="77777777" w:rsidR="00EB29D7" w:rsidRDefault="00EB29D7">
      <w:pPr>
        <w:pStyle w:val="Notedebasdepage"/>
      </w:pPr>
    </w:p>
  </w:footnote>
  <w:footnote w:id="4">
    <w:p w14:paraId="5E7800E4" w14:textId="37B4A622" w:rsidR="00426C2A" w:rsidRDefault="00426C2A">
      <w:pPr>
        <w:pStyle w:val="Notedebasdepage"/>
      </w:pPr>
      <w:r>
        <w:rPr>
          <w:rStyle w:val="Appelnotedebasdep"/>
        </w:rPr>
        <w:footnoteRef/>
      </w:r>
      <w:r>
        <w:t xml:space="preserve"> En abrégé : WOA</w:t>
      </w:r>
    </w:p>
  </w:footnote>
  <w:footnote w:id="5">
    <w:p w14:paraId="5D567BEF" w14:textId="4DB697CD" w:rsidR="001206DE" w:rsidRPr="001206DE" w:rsidRDefault="001206DE">
      <w:pPr>
        <w:pStyle w:val="Notedebasdepage"/>
        <w:rPr>
          <w:color w:val="000000"/>
        </w:rPr>
      </w:pPr>
      <w:r w:rsidRPr="001206DE">
        <w:rPr>
          <w:rStyle w:val="Appelnotedebasdep"/>
          <w:color w:val="000000"/>
        </w:rPr>
        <w:footnoteRef/>
      </w:r>
      <w:r w:rsidRPr="001206DE">
        <w:rPr>
          <w:color w:val="000000"/>
        </w:rPr>
        <w:t xml:space="preserve"> </w:t>
      </w:r>
      <w:hyperlink r:id="rId2" w:history="1">
        <w:r w:rsidRPr="001206DE">
          <w:rPr>
            <w:rStyle w:val="Lienhypertexte"/>
            <w:color w:val="000000"/>
            <w:u w:val="none"/>
          </w:rPr>
          <w:t>https://www.tiobe.com/tiobe-index/</w:t>
        </w:r>
      </w:hyperlink>
    </w:p>
    <w:p w14:paraId="549006E9" w14:textId="77777777" w:rsidR="001206DE" w:rsidRDefault="001206DE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0585BCE1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B74243">
            <w:rPr>
              <w:rFonts w:asciiTheme="majorBidi" w:hAnsiTheme="majorBidi" w:cstheme="majorBidi"/>
              <w:noProof/>
              <w:sz w:val="18"/>
              <w:szCs w:val="18"/>
            </w:rPr>
            <w:t>23-07-2022 16:54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850AB"/>
    <w:rsid w:val="00091F57"/>
    <w:rsid w:val="0009336F"/>
    <w:rsid w:val="000C6047"/>
    <w:rsid w:val="000E7F6C"/>
    <w:rsid w:val="000F1D3B"/>
    <w:rsid w:val="000F7588"/>
    <w:rsid w:val="00103DBA"/>
    <w:rsid w:val="00113F25"/>
    <w:rsid w:val="001206DE"/>
    <w:rsid w:val="00120F5F"/>
    <w:rsid w:val="00131F82"/>
    <w:rsid w:val="00173EB2"/>
    <w:rsid w:val="00183426"/>
    <w:rsid w:val="001910A0"/>
    <w:rsid w:val="001C7998"/>
    <w:rsid w:val="001D141A"/>
    <w:rsid w:val="001D2FB8"/>
    <w:rsid w:val="001E2C40"/>
    <w:rsid w:val="001F5ABC"/>
    <w:rsid w:val="0021572B"/>
    <w:rsid w:val="00220F84"/>
    <w:rsid w:val="00222D5C"/>
    <w:rsid w:val="00231C2C"/>
    <w:rsid w:val="00252743"/>
    <w:rsid w:val="00254754"/>
    <w:rsid w:val="00276EC4"/>
    <w:rsid w:val="002A0A81"/>
    <w:rsid w:val="002A2B0A"/>
    <w:rsid w:val="002B1C0E"/>
    <w:rsid w:val="002C059B"/>
    <w:rsid w:val="002C1740"/>
    <w:rsid w:val="002C3172"/>
    <w:rsid w:val="002E1F3B"/>
    <w:rsid w:val="002E3917"/>
    <w:rsid w:val="002E4AEC"/>
    <w:rsid w:val="002E7F81"/>
    <w:rsid w:val="002F6A39"/>
    <w:rsid w:val="00300755"/>
    <w:rsid w:val="00301652"/>
    <w:rsid w:val="00303AA8"/>
    <w:rsid w:val="00305CA0"/>
    <w:rsid w:val="00330A78"/>
    <w:rsid w:val="00331CA5"/>
    <w:rsid w:val="0033471C"/>
    <w:rsid w:val="00337585"/>
    <w:rsid w:val="0034003D"/>
    <w:rsid w:val="00346B99"/>
    <w:rsid w:val="003703D8"/>
    <w:rsid w:val="003735FF"/>
    <w:rsid w:val="00376DE7"/>
    <w:rsid w:val="00380931"/>
    <w:rsid w:val="00381279"/>
    <w:rsid w:val="00391A36"/>
    <w:rsid w:val="003952A0"/>
    <w:rsid w:val="003B2F8E"/>
    <w:rsid w:val="003B5BCD"/>
    <w:rsid w:val="003C5970"/>
    <w:rsid w:val="003F0EFD"/>
    <w:rsid w:val="003F14E4"/>
    <w:rsid w:val="00400544"/>
    <w:rsid w:val="00403A6C"/>
    <w:rsid w:val="00426C2A"/>
    <w:rsid w:val="00427D16"/>
    <w:rsid w:val="004337FD"/>
    <w:rsid w:val="0044799A"/>
    <w:rsid w:val="00472424"/>
    <w:rsid w:val="004A3ACD"/>
    <w:rsid w:val="004C668C"/>
    <w:rsid w:val="005178BB"/>
    <w:rsid w:val="00542374"/>
    <w:rsid w:val="00547F50"/>
    <w:rsid w:val="00550F83"/>
    <w:rsid w:val="00551D7D"/>
    <w:rsid w:val="00587D0D"/>
    <w:rsid w:val="005A4795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0F2F"/>
    <w:rsid w:val="006765FE"/>
    <w:rsid w:val="00682756"/>
    <w:rsid w:val="006A5433"/>
    <w:rsid w:val="006A6035"/>
    <w:rsid w:val="006C5833"/>
    <w:rsid w:val="006E156A"/>
    <w:rsid w:val="006E2A7F"/>
    <w:rsid w:val="006F4FD4"/>
    <w:rsid w:val="006F72C0"/>
    <w:rsid w:val="00706C0B"/>
    <w:rsid w:val="00716222"/>
    <w:rsid w:val="007262C9"/>
    <w:rsid w:val="00735733"/>
    <w:rsid w:val="0074122C"/>
    <w:rsid w:val="0075233C"/>
    <w:rsid w:val="007567A8"/>
    <w:rsid w:val="00757B1C"/>
    <w:rsid w:val="00763145"/>
    <w:rsid w:val="00763374"/>
    <w:rsid w:val="00776C76"/>
    <w:rsid w:val="00796A28"/>
    <w:rsid w:val="007A3074"/>
    <w:rsid w:val="007B06D2"/>
    <w:rsid w:val="007C4AFC"/>
    <w:rsid w:val="007C6383"/>
    <w:rsid w:val="007C76AB"/>
    <w:rsid w:val="007D162C"/>
    <w:rsid w:val="007D3C96"/>
    <w:rsid w:val="007E26C3"/>
    <w:rsid w:val="007E7D16"/>
    <w:rsid w:val="007F4A36"/>
    <w:rsid w:val="007F5F3B"/>
    <w:rsid w:val="00817437"/>
    <w:rsid w:val="0085646D"/>
    <w:rsid w:val="00896FCF"/>
    <w:rsid w:val="008C46E3"/>
    <w:rsid w:val="008D2601"/>
    <w:rsid w:val="008F5868"/>
    <w:rsid w:val="00921322"/>
    <w:rsid w:val="009270EF"/>
    <w:rsid w:val="00937ABE"/>
    <w:rsid w:val="00941219"/>
    <w:rsid w:val="00947346"/>
    <w:rsid w:val="009527BE"/>
    <w:rsid w:val="009645D8"/>
    <w:rsid w:val="00970751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73DC5"/>
    <w:rsid w:val="00A806C1"/>
    <w:rsid w:val="00A80F36"/>
    <w:rsid w:val="00A957BA"/>
    <w:rsid w:val="00AC435D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34C51"/>
    <w:rsid w:val="00B41466"/>
    <w:rsid w:val="00B44CB6"/>
    <w:rsid w:val="00B5380C"/>
    <w:rsid w:val="00B56BAC"/>
    <w:rsid w:val="00B611B8"/>
    <w:rsid w:val="00B659E2"/>
    <w:rsid w:val="00B72642"/>
    <w:rsid w:val="00B72A0D"/>
    <w:rsid w:val="00B74243"/>
    <w:rsid w:val="00B81A43"/>
    <w:rsid w:val="00B8554C"/>
    <w:rsid w:val="00B87EC6"/>
    <w:rsid w:val="00BA3336"/>
    <w:rsid w:val="00BA5334"/>
    <w:rsid w:val="00BC2636"/>
    <w:rsid w:val="00BD5708"/>
    <w:rsid w:val="00BE05F2"/>
    <w:rsid w:val="00BE4292"/>
    <w:rsid w:val="00C007E3"/>
    <w:rsid w:val="00C14324"/>
    <w:rsid w:val="00C159E9"/>
    <w:rsid w:val="00C21F7F"/>
    <w:rsid w:val="00C2324F"/>
    <w:rsid w:val="00C31FEB"/>
    <w:rsid w:val="00C33EE7"/>
    <w:rsid w:val="00C47C98"/>
    <w:rsid w:val="00C57733"/>
    <w:rsid w:val="00C611BD"/>
    <w:rsid w:val="00C86A23"/>
    <w:rsid w:val="00CB3DB7"/>
    <w:rsid w:val="00CC2EBF"/>
    <w:rsid w:val="00CC4C64"/>
    <w:rsid w:val="00D00386"/>
    <w:rsid w:val="00D013F6"/>
    <w:rsid w:val="00D10D91"/>
    <w:rsid w:val="00D22331"/>
    <w:rsid w:val="00D23236"/>
    <w:rsid w:val="00D234C6"/>
    <w:rsid w:val="00D2517D"/>
    <w:rsid w:val="00D34F33"/>
    <w:rsid w:val="00D62164"/>
    <w:rsid w:val="00D64368"/>
    <w:rsid w:val="00D70717"/>
    <w:rsid w:val="00D7266B"/>
    <w:rsid w:val="00D72E35"/>
    <w:rsid w:val="00D954F4"/>
    <w:rsid w:val="00DB5EDB"/>
    <w:rsid w:val="00DE5ABA"/>
    <w:rsid w:val="00DE5C9D"/>
    <w:rsid w:val="00DE73A2"/>
    <w:rsid w:val="00DF53B1"/>
    <w:rsid w:val="00DF561E"/>
    <w:rsid w:val="00DF662D"/>
    <w:rsid w:val="00E167C0"/>
    <w:rsid w:val="00E23551"/>
    <w:rsid w:val="00E3286F"/>
    <w:rsid w:val="00E3493A"/>
    <w:rsid w:val="00E564FA"/>
    <w:rsid w:val="00E649D1"/>
    <w:rsid w:val="00E64F03"/>
    <w:rsid w:val="00E669F6"/>
    <w:rsid w:val="00E706E5"/>
    <w:rsid w:val="00E74B66"/>
    <w:rsid w:val="00E84243"/>
    <w:rsid w:val="00E866E8"/>
    <w:rsid w:val="00EA7BDC"/>
    <w:rsid w:val="00EB29D7"/>
    <w:rsid w:val="00EC4C9D"/>
    <w:rsid w:val="00ED2399"/>
    <w:rsid w:val="00ED33E9"/>
    <w:rsid w:val="00EF250D"/>
    <w:rsid w:val="00F10FB8"/>
    <w:rsid w:val="00F14518"/>
    <w:rsid w:val="00F35C97"/>
    <w:rsid w:val="00F52F4E"/>
    <w:rsid w:val="00F67DD8"/>
    <w:rsid w:val="00F713DB"/>
    <w:rsid w:val="00F73197"/>
    <w:rsid w:val="00F76D0F"/>
    <w:rsid w:val="00F81E27"/>
    <w:rsid w:val="00FB3022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ang-en">
    <w:name w:val="lang-en"/>
    <w:basedOn w:val="Policepardfaut"/>
    <w:rsid w:val="00B34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Java_version_history" TargetMode="Externa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yperlink" Target="https://en.wikipedia.org/wiki/Java_version_history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tiobe.com/tiobe-index/" TargetMode="External"/><Relationship Id="rId1" Type="http://schemas.openxmlformats.org/officeDocument/2006/relationships/hyperlink" Target="https://www.ibm.com/docs/fr/sdk-java-technology/8?topic=reference-jit-compil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921</TotalTime>
  <Pages>12</Pages>
  <Words>1575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10221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124</cp:revision>
  <dcterms:created xsi:type="dcterms:W3CDTF">2022-07-14T17:44:00Z</dcterms:created>
  <dcterms:modified xsi:type="dcterms:W3CDTF">2022-07-24T10:26:00Z</dcterms:modified>
</cp:coreProperties>
</file>
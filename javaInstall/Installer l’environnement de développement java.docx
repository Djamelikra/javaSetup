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240B73FB" w14:textId="2C5071CB" w:rsidR="00A135C3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036548" w:history="1">
        <w:r w:rsidR="00A135C3" w:rsidRPr="00535D29">
          <w:rPr>
            <w:rStyle w:val="Lienhypertexte"/>
            <w:noProof/>
          </w:rPr>
          <w:t>1. Prolégomènes</w:t>
        </w:r>
        <w:r w:rsidR="00A135C3">
          <w:rPr>
            <w:noProof/>
            <w:webHidden/>
          </w:rPr>
          <w:tab/>
        </w:r>
        <w:r w:rsidR="00A135C3">
          <w:rPr>
            <w:noProof/>
            <w:webHidden/>
          </w:rPr>
          <w:fldChar w:fldCharType="begin"/>
        </w:r>
        <w:r w:rsidR="00A135C3">
          <w:rPr>
            <w:noProof/>
            <w:webHidden/>
          </w:rPr>
          <w:instrText xml:space="preserve"> PAGEREF _Toc109036548 \h </w:instrText>
        </w:r>
        <w:r w:rsidR="00A135C3">
          <w:rPr>
            <w:noProof/>
            <w:webHidden/>
          </w:rPr>
        </w:r>
        <w:r w:rsidR="00A135C3">
          <w:rPr>
            <w:noProof/>
            <w:webHidden/>
          </w:rPr>
          <w:fldChar w:fldCharType="separate"/>
        </w:r>
        <w:r w:rsidR="00A135C3">
          <w:rPr>
            <w:noProof/>
            <w:webHidden/>
          </w:rPr>
          <w:t>1</w:t>
        </w:r>
        <w:r w:rsidR="00A135C3">
          <w:rPr>
            <w:noProof/>
            <w:webHidden/>
          </w:rPr>
          <w:fldChar w:fldCharType="end"/>
        </w:r>
      </w:hyperlink>
    </w:p>
    <w:p w14:paraId="666D20E9" w14:textId="753095CB" w:rsidR="00A135C3" w:rsidRDefault="00A135C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36549" w:history="1">
        <w:r w:rsidRPr="00535D29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948019" w14:textId="00B9BED3" w:rsidR="00A135C3" w:rsidRDefault="00A135C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36550" w:history="1">
        <w:r w:rsidRPr="00535D29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02FB06" w14:textId="4999F941" w:rsidR="00A135C3" w:rsidRDefault="00A135C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36551" w:history="1">
        <w:r w:rsidRPr="00535D29">
          <w:rPr>
            <w:rStyle w:val="Lienhypertexte"/>
            <w:noProof/>
          </w:rPr>
          <w:t>1.2.1. Compilation d’un programme en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64FB02" w14:textId="39E76DB3" w:rsidR="00A135C3" w:rsidRDefault="00A135C3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36552" w:history="1">
        <w:r w:rsidRPr="00535D29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FE4FDF" w14:textId="1B660C64" w:rsidR="00A135C3" w:rsidRDefault="00A135C3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36553" w:history="1">
        <w:r w:rsidRPr="00535D29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4AF72C" w14:textId="20BA4F02" w:rsidR="00A135C3" w:rsidRDefault="00A135C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36554" w:history="1">
        <w:r w:rsidRPr="00535D29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F95909" w14:textId="6E5941E6" w:rsidR="00A135C3" w:rsidRDefault="00A135C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36555" w:history="1">
        <w:r w:rsidRPr="00535D29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D96019" w14:textId="41C552C7" w:rsidR="00A135C3" w:rsidRDefault="00A135C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36556" w:history="1">
        <w:r w:rsidRPr="00535D29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4870E8" w14:textId="748686A2" w:rsidR="00A135C3" w:rsidRDefault="00A135C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36557" w:history="1">
        <w:r w:rsidRPr="00535D29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20353F" w14:textId="2E65C73C" w:rsidR="00A135C3" w:rsidRDefault="00A135C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36558" w:history="1">
        <w:r w:rsidRPr="00535D29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A777DF" w14:textId="6A14F9EA" w:rsidR="00A135C3" w:rsidRDefault="00A135C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36559" w:history="1">
        <w:r w:rsidRPr="00535D29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AE7283" w14:textId="181ADAEF" w:rsidR="00A135C3" w:rsidRDefault="00A135C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36560" w:history="1">
        <w:r w:rsidRPr="00535D29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6BF6E3" w14:textId="7410B173" w:rsidR="00A135C3" w:rsidRDefault="00A135C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36561" w:history="1">
        <w:r w:rsidRPr="00535D29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EB407F" w14:textId="594A8782" w:rsidR="00A135C3" w:rsidRDefault="00A135C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36562" w:history="1">
        <w:r w:rsidRPr="00535D29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1646C5" w14:textId="12319752" w:rsidR="00A135C3" w:rsidRDefault="00A135C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36563" w:history="1">
        <w:r w:rsidRPr="00535D29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_Toc109036563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40C287" w14:textId="2AA5A5FF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036548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036549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lastRenderedPageBreak/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7E5A6395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2C059B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036550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28D2E4BB" w:rsidR="00C2324F" w:rsidRDefault="00C2324F" w:rsidP="00C2324F">
      <w:pPr>
        <w:pStyle w:val="Titre3"/>
      </w:pPr>
      <w:bookmarkStart w:id="3" w:name="_Toc109036551"/>
      <w:r>
        <w:t>Compilation d’un programme en C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036552"/>
      <w:r>
        <w:t>La compilation classique</w:t>
      </w:r>
      <w:bookmarkEnd w:id="4"/>
    </w:p>
    <w:p w14:paraId="30B3B101" w14:textId="09A206E8" w:rsidR="00C2324F" w:rsidRDefault="00400544" w:rsidP="002A0A81">
      <w:r>
        <w:t>L</w:t>
      </w:r>
      <w:r>
        <w:t>a</w:t>
      </w:r>
      <w:r>
        <w:t xml:space="preserve"> </w:t>
      </w:r>
      <w:r>
        <w:t>compilation classique</w:t>
      </w:r>
      <w:r>
        <w:t xml:space="preserve">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131342D0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2C059B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68292F9C" w:rsidR="00400544" w:rsidRDefault="00400544" w:rsidP="00400544">
      <w:pPr>
        <w:pStyle w:val="Titre4"/>
      </w:pPr>
      <w:bookmarkStart w:id="5" w:name="_Toc109036553"/>
      <w:r>
        <w:t xml:space="preserve">La </w:t>
      </w:r>
      <w:r>
        <w:t>compilation avec l’exemple du C</w:t>
      </w:r>
      <w:bookmarkEnd w:id="5"/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0D8F662A" w:rsidR="003C5970" w:rsidRDefault="002C059B" w:rsidP="002C059B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5E826468" w:rsidR="009645D8" w:rsidRDefault="00DE5ABA" w:rsidP="00DE5ABA">
      <w:pPr>
        <w:pStyle w:val="Titre3"/>
      </w:pPr>
      <w:bookmarkStart w:id="6" w:name="_Toc109036554"/>
      <w:r>
        <w:t>Java est un langage compilé et interprété</w:t>
      </w:r>
      <w:bookmarkEnd w:id="6"/>
    </w:p>
    <w:p w14:paraId="75D6C7BC" w14:textId="71215E90" w:rsidR="00DE5ABA" w:rsidRDefault="00A2074A" w:rsidP="00DE5ABA">
      <w:r>
        <w:t>JIT</w:t>
      </w:r>
    </w:p>
    <w:p w14:paraId="2835A8D5" w14:textId="3BDF46B8" w:rsidR="00A2074A" w:rsidRDefault="00000000" w:rsidP="00DE5ABA">
      <w:hyperlink r:id="rId11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77777777" w:rsidR="00A2074A" w:rsidRDefault="00A2074A" w:rsidP="00DE5ABA"/>
    <w:p w14:paraId="1BE31174" w14:textId="77777777" w:rsidR="00A2074A" w:rsidRPr="00DE5ABA" w:rsidRDefault="00A2074A" w:rsidP="00DE5ABA"/>
    <w:p w14:paraId="141B792F" w14:textId="77777777" w:rsidR="00DE5ABA" w:rsidRDefault="00DE5ABA" w:rsidP="00403A6C"/>
    <w:p w14:paraId="330A74C0" w14:textId="5E13F62F" w:rsidR="006A6035" w:rsidRDefault="006A6035" w:rsidP="00403A6C">
      <w:r>
        <w:rPr>
          <w:noProof/>
        </w:rPr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7" w:name="_Toc109036555"/>
      <w:r>
        <w:t>Les concepts de JRE, JVM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8" w:name="_Toc109036556"/>
      <w:r>
        <w:t>Historique des versions de Java</w:t>
      </w:r>
      <w:bookmarkEnd w:id="8"/>
    </w:p>
    <w:p w14:paraId="23E95E79" w14:textId="2C978616" w:rsidR="00D22331" w:rsidRDefault="00000000" w:rsidP="00D22331">
      <w:hyperlink r:id="rId15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9" w:name="_Toc109036557"/>
      <w:r>
        <w:rPr>
          <w:rStyle w:val="mw-headline"/>
        </w:rPr>
        <w:t>Release table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6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7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8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19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0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</w:r>
            <w:r w:rsidRPr="00C86A23">
              <w:rPr>
                <w:lang w:val="en-US"/>
              </w:rPr>
              <w:lastRenderedPageBreak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lastRenderedPageBreak/>
              <w:t>December</w:t>
            </w:r>
            <w:proofErr w:type="spellEnd"/>
            <w:r>
              <w:t xml:space="preserve"> 2030</w:t>
            </w:r>
            <w:hyperlink r:id="rId21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2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3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4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5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C2324F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6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7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lastRenderedPageBreak/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8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0" w:name="_Toc109036558"/>
      <w:r>
        <w:t>Installation</w:t>
      </w:r>
      <w:bookmarkEnd w:id="10"/>
    </w:p>
    <w:p w14:paraId="3EC107B1" w14:textId="58266083" w:rsidR="00E3493A" w:rsidRDefault="00D70717" w:rsidP="00D70717">
      <w:pPr>
        <w:pStyle w:val="Titre2"/>
      </w:pPr>
      <w:bookmarkStart w:id="11" w:name="_Toc109036559"/>
      <w:r>
        <w:t>Prérequis hardware</w:t>
      </w:r>
      <w:bookmarkEnd w:id="11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2" w:name="_Toc109036560"/>
      <w:r>
        <w:t>Les trois types configurations hardware</w:t>
      </w:r>
      <w:bookmarkEnd w:id="12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3" w:name="_Toc109036561"/>
      <w:r>
        <w:t>Tests</w:t>
      </w:r>
      <w:bookmarkEnd w:id="13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4" w:name="_Toc109036562"/>
      <w:r>
        <w:t>Bytecode</w:t>
      </w:r>
      <w:bookmarkEnd w:id="14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5" w:name="_Toc109036563"/>
      <w:r>
        <w:t>Links</w:t>
      </w:r>
      <w:bookmarkEnd w:id="15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4AFAD" w14:textId="77777777" w:rsidR="007C76AB" w:rsidRDefault="007C76AB" w:rsidP="00403A6C">
      <w:pPr>
        <w:spacing w:after="0" w:line="240" w:lineRule="auto"/>
      </w:pPr>
      <w:r>
        <w:separator/>
      </w:r>
    </w:p>
  </w:endnote>
  <w:endnote w:type="continuationSeparator" w:id="0">
    <w:p w14:paraId="58FA4D7B" w14:textId="77777777" w:rsidR="007C76AB" w:rsidRDefault="007C76AB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7CFC9" w14:textId="77777777" w:rsidR="007C76AB" w:rsidRDefault="007C76AB" w:rsidP="00403A6C">
      <w:pPr>
        <w:spacing w:after="0" w:line="240" w:lineRule="auto"/>
      </w:pPr>
      <w:r>
        <w:separator/>
      </w:r>
    </w:p>
  </w:footnote>
  <w:footnote w:type="continuationSeparator" w:id="0">
    <w:p w14:paraId="2D734462" w14:textId="77777777" w:rsidR="007C76AB" w:rsidRDefault="007C76AB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4261E7BB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C2324F">
            <w:rPr>
              <w:rFonts w:asciiTheme="majorBidi" w:hAnsiTheme="majorBidi" w:cstheme="majorBidi"/>
              <w:noProof/>
              <w:sz w:val="18"/>
              <w:szCs w:val="18"/>
            </w:rPr>
            <w:t>17-07-2022 23:34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6123D"/>
    <w:rsid w:val="00091F57"/>
    <w:rsid w:val="0009336F"/>
    <w:rsid w:val="000E7F6C"/>
    <w:rsid w:val="000F1D3B"/>
    <w:rsid w:val="00103DBA"/>
    <w:rsid w:val="00113F25"/>
    <w:rsid w:val="00173EB2"/>
    <w:rsid w:val="00183426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57E9"/>
    <w:rsid w:val="00606DC7"/>
    <w:rsid w:val="0061793C"/>
    <w:rsid w:val="006250AF"/>
    <w:rsid w:val="00636F72"/>
    <w:rsid w:val="006456D2"/>
    <w:rsid w:val="00663F98"/>
    <w:rsid w:val="006765FE"/>
    <w:rsid w:val="00682756"/>
    <w:rsid w:val="006A5433"/>
    <w:rsid w:val="006A6035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76AB"/>
    <w:rsid w:val="007D3C96"/>
    <w:rsid w:val="007E26C3"/>
    <w:rsid w:val="007F4A36"/>
    <w:rsid w:val="00896FCF"/>
    <w:rsid w:val="008D2601"/>
    <w:rsid w:val="008F5868"/>
    <w:rsid w:val="00921322"/>
    <w:rsid w:val="009270EF"/>
    <w:rsid w:val="00937ABE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E4292"/>
    <w:rsid w:val="00C14324"/>
    <w:rsid w:val="00C159E9"/>
    <w:rsid w:val="00C2324F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84243"/>
    <w:rsid w:val="00EA7BDC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avawithus.com/fr/que-fait-un-compilateur-juste-a-temps-jit/" TargetMode="External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Java_version_history" TargetMode="External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427</TotalTime>
  <Pages>8</Pages>
  <Words>1248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70</cp:revision>
  <dcterms:created xsi:type="dcterms:W3CDTF">2022-07-14T17:44:00Z</dcterms:created>
  <dcterms:modified xsi:type="dcterms:W3CDTF">2022-07-18T09:35:00Z</dcterms:modified>
</cp:coreProperties>
</file>
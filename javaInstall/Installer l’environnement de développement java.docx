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307673E9" w14:textId="14E577D7" w:rsidR="002E4AEC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236510" w:history="1">
        <w:r w:rsidR="002E4AEC" w:rsidRPr="00AB574C">
          <w:rPr>
            <w:rStyle w:val="Lienhypertexte"/>
            <w:noProof/>
          </w:rPr>
          <w:t>1. Prolégomènes</w:t>
        </w:r>
        <w:r w:rsidR="002E4AEC">
          <w:rPr>
            <w:noProof/>
            <w:webHidden/>
          </w:rPr>
          <w:tab/>
        </w:r>
        <w:r w:rsidR="002E4AEC">
          <w:rPr>
            <w:noProof/>
            <w:webHidden/>
          </w:rPr>
          <w:fldChar w:fldCharType="begin"/>
        </w:r>
        <w:r w:rsidR="002E4AEC">
          <w:rPr>
            <w:noProof/>
            <w:webHidden/>
          </w:rPr>
          <w:instrText xml:space="preserve"> PAGEREF _Toc109236510 \h </w:instrText>
        </w:r>
        <w:r w:rsidR="002E4AEC">
          <w:rPr>
            <w:noProof/>
            <w:webHidden/>
          </w:rPr>
        </w:r>
        <w:r w:rsidR="002E4AEC">
          <w:rPr>
            <w:noProof/>
            <w:webHidden/>
          </w:rPr>
          <w:fldChar w:fldCharType="separate"/>
        </w:r>
        <w:r w:rsidR="002E4AEC">
          <w:rPr>
            <w:noProof/>
            <w:webHidden/>
          </w:rPr>
          <w:t>1</w:t>
        </w:r>
        <w:r w:rsidR="002E4AEC">
          <w:rPr>
            <w:noProof/>
            <w:webHidden/>
          </w:rPr>
          <w:fldChar w:fldCharType="end"/>
        </w:r>
      </w:hyperlink>
    </w:p>
    <w:p w14:paraId="4B4988F0" w14:textId="11D51F11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11" w:history="1">
        <w:r w:rsidRPr="00AB574C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172A1D" w14:textId="07AE2749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12" w:history="1">
        <w:r w:rsidRPr="00AB574C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B78CF4" w14:textId="68640F01" w:rsidR="002E4AEC" w:rsidRDefault="002E4AE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6513" w:history="1">
        <w:r w:rsidRPr="00AB574C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A72E21" w14:textId="6403A69D" w:rsidR="002E4AEC" w:rsidRDefault="002E4AEC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6514" w:history="1">
        <w:r w:rsidRPr="00AB574C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A17864" w14:textId="562F3888" w:rsidR="002E4AEC" w:rsidRDefault="002E4AEC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6515" w:history="1">
        <w:r w:rsidRPr="00AB574C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9443FC" w14:textId="5ABEAED0" w:rsidR="002E4AEC" w:rsidRDefault="002E4AE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6516" w:history="1">
        <w:r w:rsidRPr="00AB574C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00E21B" w14:textId="5F82A4FB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17" w:history="1">
        <w:r w:rsidRPr="00AB574C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EEEB31" w14:textId="0AF34BA9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18" w:history="1">
        <w:r w:rsidRPr="00AB574C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C19849" w14:textId="6E716CCF" w:rsidR="002E4AEC" w:rsidRDefault="002E4AE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6519" w:history="1">
        <w:r w:rsidRPr="00AB574C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FBE810" w14:textId="3AE8204E" w:rsidR="002E4AEC" w:rsidRDefault="002E4AE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6520" w:history="1">
        <w:r w:rsidRPr="00AB574C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02627D" w14:textId="4336C8E2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21" w:history="1">
        <w:r w:rsidRPr="00AB574C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89237C" w14:textId="7F9CB930" w:rsidR="002E4AEC" w:rsidRDefault="002E4AE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6522" w:history="1">
        <w:r w:rsidRPr="00AB574C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23303A" w14:textId="325DCE0C" w:rsidR="002E4AEC" w:rsidRDefault="002E4AE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6523" w:history="1">
        <w:r w:rsidRPr="00AB574C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DF54B" w14:textId="26C0077E" w:rsidR="002E4AEC" w:rsidRDefault="002E4AE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6524" w:history="1">
        <w:r w:rsidRPr="00AB574C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B7F803" w14:textId="166FCE5E" w:rsidR="002E4AEC" w:rsidRDefault="002E4AE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6525" w:history="1">
        <w:r w:rsidRPr="00AB574C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_Toc109236525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40C287" w14:textId="45B28D04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236510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236511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4214B9E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236512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236513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236514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6315EE6A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3B2F8E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236515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4971F001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4D37E340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1302F981" w:rsidR="009645D8" w:rsidRDefault="00DE5ABA" w:rsidP="00DE5ABA">
      <w:pPr>
        <w:pStyle w:val="Titre3"/>
      </w:pPr>
      <w:bookmarkStart w:id="6" w:name="_Toc109236516"/>
      <w:r>
        <w:t>Java est un langage compilé et interprété</w:t>
      </w:r>
      <w:bookmarkEnd w:id="6"/>
    </w:p>
    <w:p w14:paraId="55B069DF" w14:textId="77777777" w:rsidR="003B2F8E" w:rsidRDefault="00A806C1" w:rsidP="003B2F8E">
      <w:pPr>
        <w:keepNext/>
      </w:pPr>
      <w:r w:rsidRPr="00A806C1">
        <w:rPr>
          <w:noProof/>
        </w:rPr>
        <w:drawing>
          <wp:inline distT="0" distB="0" distL="0" distR="0" wp14:anchorId="3B440583" wp14:editId="7FED6B5E">
            <wp:extent cx="5757685" cy="31978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75C12119" w:rsidR="000C6047" w:rsidRDefault="003B2F8E" w:rsidP="003B2F8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021AB04C" w14:textId="77777777" w:rsidR="007E7D16" w:rsidRDefault="007E7D16" w:rsidP="00DE5ABA"/>
    <w:p w14:paraId="2835A8D5" w14:textId="3BDF46B8" w:rsidR="00A2074A" w:rsidRDefault="00000000" w:rsidP="00DE5ABA">
      <w:hyperlink r:id="rId13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4870D6DA" w:rsidR="00A2074A" w:rsidRDefault="00A2074A" w:rsidP="00DE5ABA"/>
    <w:p w14:paraId="1BE31174" w14:textId="77777777" w:rsidR="00A2074A" w:rsidRPr="00DE5ABA" w:rsidRDefault="00A2074A" w:rsidP="00DE5ABA"/>
    <w:p w14:paraId="141B792F" w14:textId="688656C4" w:rsidR="00DE5ABA" w:rsidRDefault="000C6047" w:rsidP="00403A6C">
      <w:r w:rsidRPr="000C6047">
        <w:rPr>
          <w:noProof/>
        </w:rPr>
        <w:drawing>
          <wp:inline distT="0" distB="0" distL="0" distR="0" wp14:anchorId="04BB9EFC" wp14:editId="2606535B">
            <wp:extent cx="5760720" cy="144907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C0" w14:textId="5E13F62F" w:rsidR="006A6035" w:rsidRDefault="006A6035" w:rsidP="00403A6C">
      <w:r>
        <w:rPr>
          <w:noProof/>
        </w:rPr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lastRenderedPageBreak/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236517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236518"/>
      <w:r>
        <w:t>Historique des versions de Java</w:t>
      </w:r>
      <w:bookmarkEnd w:id="8"/>
    </w:p>
    <w:p w14:paraId="23E95E79" w14:textId="2C978616" w:rsidR="00D22331" w:rsidRDefault="00000000" w:rsidP="00D22331">
      <w:hyperlink r:id="rId18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236519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9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0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1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2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lastRenderedPageBreak/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3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 w:rsidR="00000000">
              <w:fldChar w:fldCharType="begin"/>
            </w:r>
            <w:r w:rsidR="00000000" w:rsidRPr="003703D8">
              <w:rPr>
                <w:lang w:val="en-US"/>
              </w:rPr>
              <w:instrText xml:space="preserve"> HYPERLINK "https://en.wikipedia.org/wiki/Java_version_history" \l "cite_note-IBM_Semeru-12" </w:instrText>
            </w:r>
            <w:r w:rsidR="00000000"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 w:rsidR="00000000"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4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 w:rsidR="00000000">
              <w:fldChar w:fldCharType="begin"/>
            </w:r>
            <w:r w:rsidR="00000000" w:rsidRPr="003703D8">
              <w:rPr>
                <w:lang w:val="en-US"/>
              </w:rPr>
              <w:instrText xml:space="preserve"> HYPERLINK "https://en.wikipedia.org/wiki/Java_version_history" \l "cite_note-IBM_Semeru-12" </w:instrText>
            </w:r>
            <w:r w:rsidR="00000000"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 w:rsidR="00000000"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5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6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7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8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3703D8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9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lastRenderedPageBreak/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0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1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236520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236521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236522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236523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236524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236525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32ED2" w14:textId="77777777" w:rsidR="00E669F6" w:rsidRDefault="00E669F6" w:rsidP="00403A6C">
      <w:pPr>
        <w:spacing w:after="0" w:line="240" w:lineRule="auto"/>
      </w:pPr>
      <w:r>
        <w:separator/>
      </w:r>
    </w:p>
  </w:endnote>
  <w:endnote w:type="continuationSeparator" w:id="0">
    <w:p w14:paraId="48188C91" w14:textId="77777777" w:rsidR="00E669F6" w:rsidRDefault="00E669F6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1325C" w14:textId="77777777" w:rsidR="00E669F6" w:rsidRDefault="00E669F6" w:rsidP="00403A6C">
      <w:pPr>
        <w:spacing w:after="0" w:line="240" w:lineRule="auto"/>
      </w:pPr>
      <w:r>
        <w:separator/>
      </w:r>
    </w:p>
  </w:footnote>
  <w:footnote w:type="continuationSeparator" w:id="0">
    <w:p w14:paraId="7662B880" w14:textId="77777777" w:rsidR="00E669F6" w:rsidRDefault="00E669F6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5F3353F1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703D8">
            <w:rPr>
              <w:rFonts w:asciiTheme="majorBidi" w:hAnsiTheme="majorBidi" w:cstheme="majorBidi"/>
              <w:noProof/>
              <w:sz w:val="18"/>
              <w:szCs w:val="18"/>
            </w:rPr>
            <w:t>19-07-2022 11:41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03D8"/>
    <w:rsid w:val="003735FF"/>
    <w:rsid w:val="00376DE7"/>
    <w:rsid w:val="00381279"/>
    <w:rsid w:val="00391A36"/>
    <w:rsid w:val="003952A0"/>
    <w:rsid w:val="003B2F8E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D2601"/>
    <w:rsid w:val="008F5868"/>
    <w:rsid w:val="00921322"/>
    <w:rsid w:val="009270EF"/>
    <w:rsid w:val="00937ABE"/>
    <w:rsid w:val="00941219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659E2"/>
    <w:rsid w:val="00B72642"/>
    <w:rsid w:val="00B81A43"/>
    <w:rsid w:val="00B8554C"/>
    <w:rsid w:val="00B87EC6"/>
    <w:rsid w:val="00BA3336"/>
    <w:rsid w:val="00BA5334"/>
    <w:rsid w:val="00BC2636"/>
    <w:rsid w:val="00BD5708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669F6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vawithus.com/fr/que-fait-un-compilateur-juste-a-temps-jit/" TargetMode="External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630</TotalTime>
  <Pages>10</Pages>
  <Words>1277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91</cp:revision>
  <dcterms:created xsi:type="dcterms:W3CDTF">2022-07-14T17:44:00Z</dcterms:created>
  <dcterms:modified xsi:type="dcterms:W3CDTF">2022-07-20T17:08:00Z</dcterms:modified>
</cp:coreProperties>
</file>
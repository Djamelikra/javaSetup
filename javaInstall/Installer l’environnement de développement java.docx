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41FE2E7B" w14:textId="787D2773" w:rsidR="00F81E27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8980582" w:history="1">
        <w:r w:rsidR="00F81E27" w:rsidRPr="00DC3256">
          <w:rPr>
            <w:rStyle w:val="Lienhypertexte"/>
            <w:noProof/>
          </w:rPr>
          <w:t>1. Prolégomènes</w:t>
        </w:r>
        <w:r w:rsidR="00F81E27">
          <w:rPr>
            <w:noProof/>
            <w:webHidden/>
          </w:rPr>
          <w:tab/>
        </w:r>
        <w:r w:rsidR="00F81E27">
          <w:rPr>
            <w:noProof/>
            <w:webHidden/>
          </w:rPr>
          <w:fldChar w:fldCharType="begin"/>
        </w:r>
        <w:r w:rsidR="00F81E27">
          <w:rPr>
            <w:noProof/>
            <w:webHidden/>
          </w:rPr>
          <w:instrText xml:space="preserve"> PAGEREF _Toc108980582 \h </w:instrText>
        </w:r>
        <w:r w:rsidR="00F81E27">
          <w:rPr>
            <w:noProof/>
            <w:webHidden/>
          </w:rPr>
        </w:r>
        <w:r w:rsidR="00F81E27">
          <w:rPr>
            <w:noProof/>
            <w:webHidden/>
          </w:rPr>
          <w:fldChar w:fldCharType="separate"/>
        </w:r>
        <w:r w:rsidR="00F81E27">
          <w:rPr>
            <w:noProof/>
            <w:webHidden/>
          </w:rPr>
          <w:t>1</w:t>
        </w:r>
        <w:r w:rsidR="00F81E27">
          <w:rPr>
            <w:noProof/>
            <w:webHidden/>
          </w:rPr>
          <w:fldChar w:fldCharType="end"/>
        </w:r>
      </w:hyperlink>
    </w:p>
    <w:p w14:paraId="4F49E964" w14:textId="27A3B778" w:rsidR="00F81E27" w:rsidRDefault="00F81E2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0583" w:history="1">
        <w:r w:rsidRPr="00DC3256">
          <w:rPr>
            <w:rStyle w:val="Lienhypertexte"/>
            <w:noProof/>
          </w:rPr>
          <w:t>1.1. Héritag</w:t>
        </w:r>
        <w:r w:rsidRPr="00DC3256">
          <w:rPr>
            <w:rStyle w:val="Lienhypertexte"/>
            <w:noProof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18B90D2" w14:textId="1389F25A" w:rsidR="00F81E27" w:rsidRDefault="00F81E2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0584" w:history="1">
        <w:r w:rsidRPr="00DC3256">
          <w:rPr>
            <w:rStyle w:val="Lienhypertexte"/>
            <w:noProof/>
          </w:rPr>
          <w:t>1.2.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3FACEB" w14:textId="1A9A502C" w:rsidR="00F81E27" w:rsidRDefault="00F81E2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0585" w:history="1">
        <w:r w:rsidRPr="00DC3256">
          <w:rPr>
            <w:rStyle w:val="Lienhypertexte"/>
            <w:noProof/>
          </w:rPr>
          <w:t>1.3.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D98B0A" w14:textId="18C24C78" w:rsidR="00F81E27" w:rsidRDefault="00F81E2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0586" w:history="1">
        <w:r w:rsidRPr="00DC3256">
          <w:rPr>
            <w:rStyle w:val="Lienhypertexte"/>
            <w:noProof/>
          </w:rPr>
          <w:t>1.3.1.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B7C609" w14:textId="020ACE60" w:rsidR="00F81E27" w:rsidRDefault="00F81E2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0587" w:history="1">
        <w:r w:rsidRPr="00DC3256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354B71" w14:textId="519B612E" w:rsidR="00F81E27" w:rsidRDefault="00F81E2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0588" w:history="1">
        <w:r w:rsidRPr="00DC3256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C17C6" w14:textId="0AC5817A" w:rsidR="00F81E27" w:rsidRDefault="00F81E2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0589" w:history="1">
        <w:r w:rsidRPr="00DC3256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48EC15" w14:textId="0786BEB9" w:rsidR="00F81E27" w:rsidRDefault="00F81E2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0590" w:history="1">
        <w:r w:rsidRPr="00DC3256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95C3DD" w14:textId="7468822F" w:rsidR="00F81E27" w:rsidRDefault="00F81E2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0591" w:history="1">
        <w:r w:rsidRPr="00DC3256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87ADC7" w14:textId="0F9407BC" w:rsidR="00F81E27" w:rsidRDefault="00F81E2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0592" w:history="1">
        <w:r w:rsidRPr="00DC3256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0C287" w14:textId="3622A9D9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8980582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8980583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7A06A502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A80F36">
          <w:rPr>
            <w:noProof/>
          </w:rPr>
          <w:t>1</w:t>
        </w:r>
      </w:fldSimple>
      <w:r>
        <w:t xml:space="preserve"> Timeline 3 langages</w:t>
      </w:r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2F8742FA" w:rsidR="002A0A81" w:rsidRDefault="002A0A81" w:rsidP="002A0A81">
      <w:r>
        <w:t>En effet</w:t>
      </w:r>
      <w:r>
        <w:t>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1C7267AB" w14:textId="77777777" w:rsidR="00A80F36" w:rsidRDefault="00A80F36" w:rsidP="00A80F36">
      <w:pPr>
        <w:keepNext/>
        <w:jc w:val="center"/>
      </w:pPr>
      <w:r w:rsidRPr="00A80F36"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3A652995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3501401B" w14:textId="77777777" w:rsidR="00173EB2" w:rsidRDefault="00173EB2" w:rsidP="00403A6C">
      <w:r>
        <w:lastRenderedPageBreak/>
        <w:t>En effet, l</w:t>
      </w:r>
      <w:r w:rsidR="00391A36" w:rsidRPr="00391A36">
        <w:t xml:space="preserve">e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 xml:space="preserve">,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 en langage machine comme les autres compilateurs. </w:t>
      </w:r>
    </w:p>
    <w:p w14:paraId="3B3A71B8" w14:textId="77777777" w:rsidR="00173EB2" w:rsidRDefault="00173EB2" w:rsidP="00403A6C"/>
    <w:p w14:paraId="6F86F0B9" w14:textId="77777777" w:rsidR="00173EB2" w:rsidRDefault="00173EB2" w:rsidP="00403A6C"/>
    <w:p w14:paraId="450FEC6D" w14:textId="77777777" w:rsidR="00173EB2" w:rsidRDefault="00173EB2" w:rsidP="00403A6C"/>
    <w:p w14:paraId="5745E6AE" w14:textId="77777777" w:rsidR="00173EB2" w:rsidRDefault="00173EB2" w:rsidP="00403A6C"/>
    <w:p w14:paraId="0AB8C1AD" w14:textId="0EEDE3B9" w:rsidR="00E649D1" w:rsidRDefault="00391A36" w:rsidP="00403A6C"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403A6C"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1A9075F8" w:rsidR="00391A36" w:rsidRDefault="00391A36" w:rsidP="00403A6C"/>
    <w:p w14:paraId="330A74C0" w14:textId="5E13F62F" w:rsidR="006A6035" w:rsidRDefault="006A6035" w:rsidP="00403A6C">
      <w:r>
        <w:rPr>
          <w:noProof/>
        </w:rPr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lastRenderedPageBreak/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2" w:name="_Toc108980584"/>
      <w:r>
        <w:t>Les concepts de JRE, JVM et JDK</w:t>
      </w:r>
      <w:bookmarkEnd w:id="2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3" w:name="_Toc108980585"/>
      <w:r>
        <w:t>Historique des versions de Java</w:t>
      </w:r>
      <w:bookmarkEnd w:id="3"/>
    </w:p>
    <w:p w14:paraId="23E95E79" w14:textId="2C978616" w:rsidR="00D22331" w:rsidRDefault="00000000" w:rsidP="00D22331">
      <w:hyperlink r:id="rId13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4" w:name="_Toc108980586"/>
      <w:r>
        <w:rPr>
          <w:rStyle w:val="mw-headline"/>
        </w:rPr>
        <w:t>Release table</w:t>
      </w:r>
      <w:bookmarkEnd w:id="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4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5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6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17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lastRenderedPageBreak/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18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19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0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1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2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3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173EB2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4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lastRenderedPageBreak/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5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6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5" w:name="_Toc108980587"/>
      <w:r>
        <w:t>Installation</w:t>
      </w:r>
      <w:bookmarkEnd w:id="5"/>
    </w:p>
    <w:p w14:paraId="3EC107B1" w14:textId="58266083" w:rsidR="00E3493A" w:rsidRDefault="00D70717" w:rsidP="00D70717">
      <w:pPr>
        <w:pStyle w:val="Titre2"/>
      </w:pPr>
      <w:bookmarkStart w:id="6" w:name="_Toc108980588"/>
      <w:r>
        <w:t>Prérequis hardware</w:t>
      </w:r>
      <w:bookmarkEnd w:id="6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7" w:name="_Toc108980589"/>
      <w:r>
        <w:t>Les trois types configurations hardware</w:t>
      </w:r>
      <w:bookmarkEnd w:id="7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8" w:name="_Toc108980590"/>
      <w:r>
        <w:t>Tests</w:t>
      </w:r>
      <w:bookmarkEnd w:id="8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9" w:name="_Toc108980591"/>
      <w:r>
        <w:t>Bytecode</w:t>
      </w:r>
      <w:bookmarkEnd w:id="9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0" w:name="_Toc108980592"/>
      <w:r>
        <w:t>Links</w:t>
      </w:r>
      <w:bookmarkEnd w:id="10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4FABE" w14:textId="77777777" w:rsidR="00346B99" w:rsidRDefault="00346B99" w:rsidP="00403A6C">
      <w:pPr>
        <w:spacing w:after="0" w:line="240" w:lineRule="auto"/>
      </w:pPr>
      <w:r>
        <w:separator/>
      </w:r>
    </w:p>
  </w:endnote>
  <w:endnote w:type="continuationSeparator" w:id="0">
    <w:p w14:paraId="1C744F99" w14:textId="77777777" w:rsidR="00346B99" w:rsidRDefault="00346B99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86AC" w14:textId="77777777" w:rsidR="00346B99" w:rsidRDefault="00346B99" w:rsidP="00403A6C">
      <w:pPr>
        <w:spacing w:after="0" w:line="240" w:lineRule="auto"/>
      </w:pPr>
      <w:r>
        <w:separator/>
      </w:r>
    </w:p>
  </w:footnote>
  <w:footnote w:type="continuationSeparator" w:id="0">
    <w:p w14:paraId="1B9F80F4" w14:textId="77777777" w:rsidR="00346B99" w:rsidRDefault="00346B99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6331402F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173EB2">
            <w:rPr>
              <w:rFonts w:asciiTheme="majorBidi" w:hAnsiTheme="majorBidi" w:cstheme="majorBidi"/>
              <w:noProof/>
              <w:sz w:val="18"/>
              <w:szCs w:val="18"/>
            </w:rPr>
            <w:t>17-07-2022 00:03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13F25"/>
    <w:rsid w:val="00173EB2"/>
    <w:rsid w:val="00183426"/>
    <w:rsid w:val="001D2FB8"/>
    <w:rsid w:val="001F5ABC"/>
    <w:rsid w:val="0021572B"/>
    <w:rsid w:val="00254754"/>
    <w:rsid w:val="00276EC4"/>
    <w:rsid w:val="002A0A81"/>
    <w:rsid w:val="002A2B0A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B5BCD"/>
    <w:rsid w:val="00403A6C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36F72"/>
    <w:rsid w:val="00663F98"/>
    <w:rsid w:val="006765FE"/>
    <w:rsid w:val="00682756"/>
    <w:rsid w:val="006A5433"/>
    <w:rsid w:val="006A6035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76C76"/>
    <w:rsid w:val="00796A28"/>
    <w:rsid w:val="007B06D2"/>
    <w:rsid w:val="007C4AFC"/>
    <w:rsid w:val="007D3C96"/>
    <w:rsid w:val="007F4A36"/>
    <w:rsid w:val="008D2601"/>
    <w:rsid w:val="008F5868"/>
    <w:rsid w:val="00921322"/>
    <w:rsid w:val="00937ABE"/>
    <w:rsid w:val="00947346"/>
    <w:rsid w:val="009C79B6"/>
    <w:rsid w:val="009E2F33"/>
    <w:rsid w:val="00A00011"/>
    <w:rsid w:val="00A055BF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554C"/>
    <w:rsid w:val="00B87EC6"/>
    <w:rsid w:val="00BA3336"/>
    <w:rsid w:val="00BA5334"/>
    <w:rsid w:val="00BC2636"/>
    <w:rsid w:val="00BE4292"/>
    <w:rsid w:val="00C14324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C9D"/>
    <w:rsid w:val="00DF53B1"/>
    <w:rsid w:val="00DF561E"/>
    <w:rsid w:val="00E3286F"/>
    <w:rsid w:val="00E3493A"/>
    <w:rsid w:val="00E564FA"/>
    <w:rsid w:val="00E649D1"/>
    <w:rsid w:val="00E706E5"/>
    <w:rsid w:val="00EA7BDC"/>
    <w:rsid w:val="00ED2399"/>
    <w:rsid w:val="00ED33E9"/>
    <w:rsid w:val="00F14518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Java_version_history" TargetMode="External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s://en.wikipedia.org/wiki/Java_version_histor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Java_version_history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Java_version_history" TargetMode="External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319</TotalTime>
  <Pages>8</Pages>
  <Words>1048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53</cp:revision>
  <dcterms:created xsi:type="dcterms:W3CDTF">2022-07-14T17:44:00Z</dcterms:created>
  <dcterms:modified xsi:type="dcterms:W3CDTF">2022-07-17T18:03:00Z</dcterms:modified>
</cp:coreProperties>
</file>
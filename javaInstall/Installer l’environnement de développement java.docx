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2D2D26E0" w14:textId="6D7FC802" w:rsidR="00F35C97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8993286" w:history="1">
        <w:r w:rsidR="00F35C97" w:rsidRPr="0077434B">
          <w:rPr>
            <w:rStyle w:val="Lienhypertexte"/>
            <w:noProof/>
          </w:rPr>
          <w:t>1. Prolégomènes</w:t>
        </w:r>
        <w:r w:rsidR="00F35C97">
          <w:rPr>
            <w:noProof/>
            <w:webHidden/>
          </w:rPr>
          <w:tab/>
        </w:r>
        <w:r w:rsidR="00F35C97">
          <w:rPr>
            <w:noProof/>
            <w:webHidden/>
          </w:rPr>
          <w:fldChar w:fldCharType="begin"/>
        </w:r>
        <w:r w:rsidR="00F35C97">
          <w:rPr>
            <w:noProof/>
            <w:webHidden/>
          </w:rPr>
          <w:instrText xml:space="preserve"> PAGEREF _Toc108993286 \h </w:instrText>
        </w:r>
        <w:r w:rsidR="00F35C97">
          <w:rPr>
            <w:noProof/>
            <w:webHidden/>
          </w:rPr>
        </w:r>
        <w:r w:rsidR="00F35C97">
          <w:rPr>
            <w:noProof/>
            <w:webHidden/>
          </w:rPr>
          <w:fldChar w:fldCharType="separate"/>
        </w:r>
        <w:r w:rsidR="00F35C97">
          <w:rPr>
            <w:noProof/>
            <w:webHidden/>
          </w:rPr>
          <w:t>1</w:t>
        </w:r>
        <w:r w:rsidR="00F35C97">
          <w:rPr>
            <w:noProof/>
            <w:webHidden/>
          </w:rPr>
          <w:fldChar w:fldCharType="end"/>
        </w:r>
      </w:hyperlink>
    </w:p>
    <w:p w14:paraId="38392EBA" w14:textId="7D142D6A" w:rsidR="00F35C97" w:rsidRDefault="00F35C9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93287" w:history="1">
        <w:r w:rsidRPr="0077434B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4C256C3" w14:textId="194016C4" w:rsidR="00F35C97" w:rsidRDefault="00F35C9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93288" w:history="1">
        <w:r w:rsidRPr="0077434B">
          <w:rPr>
            <w:rStyle w:val="Lienhypertexte"/>
            <w:noProof/>
          </w:rPr>
          <w:t>1.2. Compilation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872B5E" w14:textId="72BCD3B7" w:rsidR="00F35C97" w:rsidRDefault="00F35C9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8993289" w:history="1">
        <w:r w:rsidRPr="0077434B">
          <w:rPr>
            <w:rStyle w:val="Lienhypertexte"/>
            <w:noProof/>
          </w:rPr>
          <w:t>1.2.1.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97754A" w14:textId="6CC220EF" w:rsidR="00F35C97" w:rsidRDefault="00F35C9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93290" w:history="1">
        <w:r w:rsidRPr="0077434B">
          <w:rPr>
            <w:rStyle w:val="Lienhypertexte"/>
            <w:noProof/>
          </w:rPr>
          <w:t>1.3. Les concepts de JRE, JVM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7B5DF1" w14:textId="155EEFA7" w:rsidR="00F35C97" w:rsidRDefault="00F35C9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93291" w:history="1">
        <w:r w:rsidRPr="0077434B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CFBA06" w14:textId="15B47E4C" w:rsidR="00F35C97" w:rsidRDefault="00F35C9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8993292" w:history="1">
        <w:r w:rsidRPr="0077434B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2038FE" w14:textId="5C82A4E7" w:rsidR="00F35C97" w:rsidRDefault="00F35C9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93293" w:history="1">
        <w:r w:rsidRPr="0077434B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3746AE" w14:textId="3E74DEF2" w:rsidR="00F35C97" w:rsidRDefault="00F35C9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93294" w:history="1">
        <w:r w:rsidRPr="0077434B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9F7C51" w14:textId="253C48E1" w:rsidR="00F35C97" w:rsidRDefault="00F35C9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8993295" w:history="1">
        <w:r w:rsidRPr="0077434B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711A0D" w14:textId="4E2B8FA5" w:rsidR="00F35C97" w:rsidRDefault="00F35C9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93296" w:history="1">
        <w:r w:rsidRPr="0077434B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012A69" w14:textId="18A6FC8E" w:rsidR="00F35C97" w:rsidRDefault="00F35C9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93297" w:history="1">
        <w:r w:rsidRPr="0077434B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C4AEC6" w14:textId="1240206A" w:rsidR="00F35C97" w:rsidRDefault="00F35C9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93298" w:history="1">
        <w:r w:rsidRPr="0077434B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_Toc108993298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40C287" w14:textId="6E71B758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8993286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8993287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lastRenderedPageBreak/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7E5A6395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2C059B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68FA1754" w:rsidR="00F52F4E" w:rsidRPr="00F52F4E" w:rsidRDefault="00F52F4E" w:rsidP="00427D16">
      <w:pPr>
        <w:pStyle w:val="Titre2"/>
      </w:pPr>
      <w:bookmarkStart w:id="2" w:name="_Toc108993288"/>
      <w:r>
        <w:t>Compilation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2F8742FA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27A26284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2C059B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0D8F662A" w:rsidR="003C5970" w:rsidRDefault="002C059B" w:rsidP="002C059B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5E826468" w:rsidR="009645D8" w:rsidRDefault="00DE5ABA" w:rsidP="00DE5ABA">
      <w:pPr>
        <w:pStyle w:val="Titre3"/>
      </w:pPr>
      <w:bookmarkStart w:id="3" w:name="_Toc108993289"/>
      <w:r>
        <w:t>Java est un langage compilé et interprété</w:t>
      </w:r>
      <w:bookmarkEnd w:id="3"/>
    </w:p>
    <w:p w14:paraId="75D6C7BC" w14:textId="71215E90" w:rsidR="00DE5ABA" w:rsidRDefault="00A2074A" w:rsidP="00DE5ABA">
      <w:r>
        <w:t>JIT</w:t>
      </w:r>
    </w:p>
    <w:p w14:paraId="2835A8D5" w14:textId="3BDF46B8" w:rsidR="00A2074A" w:rsidRDefault="00A2074A" w:rsidP="00DE5ABA">
      <w:hyperlink r:id="rId11" w:history="1">
        <w:r w:rsidRPr="000B11D1">
          <w:rPr>
            <w:rStyle w:val="Lienhypertexte"/>
          </w:rPr>
          <w:t>https://javawithus.com/fr/que-fait-un-compilateur-juste-a-temps-jit/</w:t>
        </w:r>
      </w:hyperlink>
    </w:p>
    <w:p w14:paraId="28769DAB" w14:textId="77777777" w:rsidR="00A2074A" w:rsidRDefault="00A2074A" w:rsidP="00DE5ABA"/>
    <w:p w14:paraId="1BE31174" w14:textId="77777777" w:rsidR="00A2074A" w:rsidRPr="00DE5ABA" w:rsidRDefault="00A2074A" w:rsidP="00DE5ABA"/>
    <w:p w14:paraId="141B792F" w14:textId="77777777" w:rsidR="00DE5ABA" w:rsidRDefault="00DE5ABA" w:rsidP="00403A6C"/>
    <w:p w14:paraId="330A74C0" w14:textId="5E13F62F" w:rsidR="006A6035" w:rsidRDefault="006A6035" w:rsidP="00403A6C">
      <w:r>
        <w:rPr>
          <w:noProof/>
        </w:rPr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33FBF796" w:rsidR="00F713DB" w:rsidRDefault="00B56BAC" w:rsidP="00E3493A">
      <w:pPr>
        <w:pStyle w:val="Titre2"/>
      </w:pPr>
      <w:bookmarkStart w:id="4" w:name="_Toc108993290"/>
      <w:r>
        <w:t>Les concepts de JRE, JVM et JDK</w:t>
      </w:r>
      <w:bookmarkEnd w:id="4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lastRenderedPageBreak/>
        <w:t>En effet, il convient de présenter les notions de JRE, JVM et JDK.</w:t>
      </w:r>
    </w:p>
    <w:p w14:paraId="5E3FCA67" w14:textId="5044C5EE" w:rsidR="00937ABE" w:rsidRDefault="00937ABE" w:rsidP="00403A6C"/>
    <w:p w14:paraId="796A269B" w14:textId="72C485FB" w:rsidR="00937ABE" w:rsidRDefault="00937ABE" w:rsidP="00403A6C">
      <w:r>
        <w:t>Java reprend la syntaxe du C.</w:t>
      </w:r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5" w:name="_Toc108993291"/>
      <w:r>
        <w:t>Historique des versions de Java</w:t>
      </w:r>
      <w:bookmarkEnd w:id="5"/>
    </w:p>
    <w:p w14:paraId="23E95E79" w14:textId="2C978616" w:rsidR="00D22331" w:rsidRDefault="00000000" w:rsidP="00D22331">
      <w:hyperlink r:id="rId15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6" w:name="_Toc108993292"/>
      <w:r>
        <w:rPr>
          <w:rStyle w:val="mw-headline"/>
        </w:rPr>
        <w:t>Release table</w:t>
      </w:r>
      <w:bookmarkEnd w:id="6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16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17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18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19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0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1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lastRenderedPageBreak/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2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3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4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25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1D141A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26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27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28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7" w:name="_Toc108993293"/>
      <w:r>
        <w:t>Installation</w:t>
      </w:r>
      <w:bookmarkEnd w:id="7"/>
    </w:p>
    <w:p w14:paraId="3EC107B1" w14:textId="58266083" w:rsidR="00E3493A" w:rsidRDefault="00D70717" w:rsidP="00D70717">
      <w:pPr>
        <w:pStyle w:val="Titre2"/>
      </w:pPr>
      <w:bookmarkStart w:id="8" w:name="_Toc108993294"/>
      <w:r>
        <w:t>Prérequis hardware</w:t>
      </w:r>
      <w:bookmarkEnd w:id="8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9" w:name="_Toc108993295"/>
      <w:r>
        <w:t>Les trois types configurations hardware</w:t>
      </w:r>
      <w:bookmarkEnd w:id="9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0" w:name="_Toc108993296"/>
      <w:r>
        <w:t>Tests</w:t>
      </w:r>
      <w:bookmarkEnd w:id="10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1" w:name="_Toc108993297"/>
      <w:r>
        <w:t>Bytecode</w:t>
      </w:r>
      <w:bookmarkEnd w:id="11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2" w:name="_Toc108993298"/>
      <w:r>
        <w:lastRenderedPageBreak/>
        <w:t>Links</w:t>
      </w:r>
      <w:bookmarkEnd w:id="12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A0317" w14:textId="77777777" w:rsidR="00896FCF" w:rsidRDefault="00896FCF" w:rsidP="00403A6C">
      <w:pPr>
        <w:spacing w:after="0" w:line="240" w:lineRule="auto"/>
      </w:pPr>
      <w:r>
        <w:separator/>
      </w:r>
    </w:p>
  </w:endnote>
  <w:endnote w:type="continuationSeparator" w:id="0">
    <w:p w14:paraId="10FEF849" w14:textId="77777777" w:rsidR="00896FCF" w:rsidRDefault="00896FCF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8CE65" w14:textId="77777777" w:rsidR="00896FCF" w:rsidRDefault="00896FCF" w:rsidP="00403A6C">
      <w:pPr>
        <w:spacing w:after="0" w:line="240" w:lineRule="auto"/>
      </w:pPr>
      <w:r>
        <w:separator/>
      </w:r>
    </w:p>
  </w:footnote>
  <w:footnote w:type="continuationSeparator" w:id="0">
    <w:p w14:paraId="1C5C3366" w14:textId="77777777" w:rsidR="00896FCF" w:rsidRDefault="00896FCF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70D690AF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1D141A">
            <w:rPr>
              <w:rFonts w:asciiTheme="majorBidi" w:hAnsiTheme="majorBidi" w:cstheme="majorBidi"/>
              <w:noProof/>
              <w:sz w:val="18"/>
              <w:szCs w:val="18"/>
            </w:rPr>
            <w:t>17-07-2022 20:52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6123D"/>
    <w:rsid w:val="00091F57"/>
    <w:rsid w:val="0009336F"/>
    <w:rsid w:val="000E7F6C"/>
    <w:rsid w:val="000F1D3B"/>
    <w:rsid w:val="00103DBA"/>
    <w:rsid w:val="00113F25"/>
    <w:rsid w:val="00173EB2"/>
    <w:rsid w:val="00183426"/>
    <w:rsid w:val="001D141A"/>
    <w:rsid w:val="001D2FB8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35FF"/>
    <w:rsid w:val="00376DE7"/>
    <w:rsid w:val="00381279"/>
    <w:rsid w:val="00391A36"/>
    <w:rsid w:val="003952A0"/>
    <w:rsid w:val="003B5BCD"/>
    <w:rsid w:val="003C5970"/>
    <w:rsid w:val="00403A6C"/>
    <w:rsid w:val="00427D16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57E9"/>
    <w:rsid w:val="00606DC7"/>
    <w:rsid w:val="0061793C"/>
    <w:rsid w:val="006250AF"/>
    <w:rsid w:val="00636F72"/>
    <w:rsid w:val="00663F98"/>
    <w:rsid w:val="006765FE"/>
    <w:rsid w:val="00682756"/>
    <w:rsid w:val="006A5433"/>
    <w:rsid w:val="006A6035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76C76"/>
    <w:rsid w:val="00796A28"/>
    <w:rsid w:val="007B06D2"/>
    <w:rsid w:val="007C4AFC"/>
    <w:rsid w:val="007D3C96"/>
    <w:rsid w:val="007E26C3"/>
    <w:rsid w:val="007F4A36"/>
    <w:rsid w:val="00896FCF"/>
    <w:rsid w:val="008D2601"/>
    <w:rsid w:val="008F5868"/>
    <w:rsid w:val="00921322"/>
    <w:rsid w:val="009270EF"/>
    <w:rsid w:val="00937ABE"/>
    <w:rsid w:val="00947346"/>
    <w:rsid w:val="009645D8"/>
    <w:rsid w:val="009C79B6"/>
    <w:rsid w:val="009E2F33"/>
    <w:rsid w:val="009E4AFE"/>
    <w:rsid w:val="00A00011"/>
    <w:rsid w:val="00A055BF"/>
    <w:rsid w:val="00A2074A"/>
    <w:rsid w:val="00A30F1D"/>
    <w:rsid w:val="00A3127F"/>
    <w:rsid w:val="00A80F36"/>
    <w:rsid w:val="00A957BA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72642"/>
    <w:rsid w:val="00B81A43"/>
    <w:rsid w:val="00B8554C"/>
    <w:rsid w:val="00B87EC6"/>
    <w:rsid w:val="00BA3336"/>
    <w:rsid w:val="00BA5334"/>
    <w:rsid w:val="00BC2636"/>
    <w:rsid w:val="00BE4292"/>
    <w:rsid w:val="00C14324"/>
    <w:rsid w:val="00C159E9"/>
    <w:rsid w:val="00C31FEB"/>
    <w:rsid w:val="00C33EE7"/>
    <w:rsid w:val="00C47C98"/>
    <w:rsid w:val="00C611BD"/>
    <w:rsid w:val="00C86A23"/>
    <w:rsid w:val="00CB3DB7"/>
    <w:rsid w:val="00CC2EBF"/>
    <w:rsid w:val="00D00386"/>
    <w:rsid w:val="00D013F6"/>
    <w:rsid w:val="00D22331"/>
    <w:rsid w:val="00D2517D"/>
    <w:rsid w:val="00D34F33"/>
    <w:rsid w:val="00D62164"/>
    <w:rsid w:val="00D64368"/>
    <w:rsid w:val="00D70717"/>
    <w:rsid w:val="00D72E35"/>
    <w:rsid w:val="00D954F4"/>
    <w:rsid w:val="00DE5ABA"/>
    <w:rsid w:val="00DE5C9D"/>
    <w:rsid w:val="00DF53B1"/>
    <w:rsid w:val="00DF561E"/>
    <w:rsid w:val="00E3286F"/>
    <w:rsid w:val="00E3493A"/>
    <w:rsid w:val="00E564FA"/>
    <w:rsid w:val="00E649D1"/>
    <w:rsid w:val="00E706E5"/>
    <w:rsid w:val="00E84243"/>
    <w:rsid w:val="00EA7BDC"/>
    <w:rsid w:val="00ED2399"/>
    <w:rsid w:val="00ED33E9"/>
    <w:rsid w:val="00F14518"/>
    <w:rsid w:val="00F35C97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hyperlink" Target="https://en.wikipedia.org/wiki/Java_version_history" TargetMode="External"/><Relationship Id="rId26" Type="http://schemas.openxmlformats.org/officeDocument/2006/relationships/hyperlink" Target="https://en.wikipedia.org/wiki/Java_version_histo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Java_version_histor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Java_version_history" TargetMode="External"/><Relationship Id="rId25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Java_version_history" TargetMode="External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avawithus.com/fr/que-fait-un-compilateur-juste-a-temps-jit/" TargetMode="External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Java_version_history" TargetMode="External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Java_version_history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416</TotalTime>
  <Pages>8</Pages>
  <Words>1160</Words>
  <Characters>6384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64</cp:revision>
  <dcterms:created xsi:type="dcterms:W3CDTF">2022-07-14T17:44:00Z</dcterms:created>
  <dcterms:modified xsi:type="dcterms:W3CDTF">2022-07-17T21:34:00Z</dcterms:modified>
</cp:coreProperties>
</file>
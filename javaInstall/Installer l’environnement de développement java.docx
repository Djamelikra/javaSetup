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570E2ECA" w14:textId="2E8EDA4C" w:rsidR="00D23236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064698" w:history="1">
        <w:r w:rsidR="00D23236" w:rsidRPr="005F7B56">
          <w:rPr>
            <w:rStyle w:val="Lienhypertexte"/>
            <w:noProof/>
          </w:rPr>
          <w:t>1. Prolégomènes</w:t>
        </w:r>
        <w:r w:rsidR="00D23236">
          <w:rPr>
            <w:noProof/>
            <w:webHidden/>
          </w:rPr>
          <w:tab/>
        </w:r>
        <w:r w:rsidR="00D23236">
          <w:rPr>
            <w:noProof/>
            <w:webHidden/>
          </w:rPr>
          <w:fldChar w:fldCharType="begin"/>
        </w:r>
        <w:r w:rsidR="00D23236">
          <w:rPr>
            <w:noProof/>
            <w:webHidden/>
          </w:rPr>
          <w:instrText xml:space="preserve"> PAGEREF _Toc109064698 \h </w:instrText>
        </w:r>
        <w:r w:rsidR="00D23236">
          <w:rPr>
            <w:noProof/>
            <w:webHidden/>
          </w:rPr>
        </w:r>
        <w:r w:rsidR="00D23236">
          <w:rPr>
            <w:noProof/>
            <w:webHidden/>
          </w:rPr>
          <w:fldChar w:fldCharType="separate"/>
        </w:r>
        <w:r w:rsidR="00D23236">
          <w:rPr>
            <w:noProof/>
            <w:webHidden/>
          </w:rPr>
          <w:t>1</w:t>
        </w:r>
        <w:r w:rsidR="00D23236">
          <w:rPr>
            <w:noProof/>
            <w:webHidden/>
          </w:rPr>
          <w:fldChar w:fldCharType="end"/>
        </w:r>
      </w:hyperlink>
    </w:p>
    <w:p w14:paraId="5625E7F4" w14:textId="561C5702" w:rsidR="00D23236" w:rsidRDefault="00D2323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4699" w:history="1">
        <w:r w:rsidRPr="005F7B56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7405D0D" w14:textId="40E640A2" w:rsidR="00D23236" w:rsidRDefault="00D2323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4700" w:history="1">
        <w:r w:rsidRPr="005F7B56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3E744B" w14:textId="596F91E1" w:rsidR="00D23236" w:rsidRDefault="00D2323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4701" w:history="1">
        <w:r w:rsidRPr="005F7B56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004068" w14:textId="08EB15ED" w:rsidR="00D23236" w:rsidRDefault="00D23236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64702" w:history="1">
        <w:r w:rsidRPr="005F7B56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B3A37B" w14:textId="5E69D18C" w:rsidR="00D23236" w:rsidRDefault="00D23236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64703" w:history="1">
        <w:r w:rsidRPr="005F7B56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938D63" w14:textId="7410ED3B" w:rsidR="00D23236" w:rsidRDefault="00D2323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4704" w:history="1">
        <w:r w:rsidRPr="005F7B56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A3D16D" w14:textId="2F939CAA" w:rsidR="00D23236" w:rsidRDefault="00D2323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4705" w:history="1">
        <w:r w:rsidRPr="005F7B56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A620DC" w14:textId="170DE19E" w:rsidR="00D23236" w:rsidRDefault="00D2323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4706" w:history="1">
        <w:r w:rsidRPr="005F7B56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476A31" w14:textId="139D6D9D" w:rsidR="00D23236" w:rsidRDefault="00D2323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4707" w:history="1">
        <w:r w:rsidRPr="005F7B56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C1C494" w14:textId="5CAAB731" w:rsidR="00D23236" w:rsidRDefault="00D23236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64708" w:history="1">
        <w:r w:rsidRPr="005F7B56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9F0F06" w14:textId="46186538" w:rsidR="00D23236" w:rsidRDefault="00D2323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4709" w:history="1">
        <w:r w:rsidRPr="005F7B56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1027EF" w14:textId="649FEE7B" w:rsidR="00D23236" w:rsidRDefault="00D23236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64710" w:history="1">
        <w:r w:rsidRPr="005F7B56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D8B721" w14:textId="52AA7F0C" w:rsidR="00D23236" w:rsidRDefault="00D23236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64711" w:history="1">
        <w:r w:rsidRPr="005F7B56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F65122" w14:textId="495DB9CD" w:rsidR="00D23236" w:rsidRDefault="00D23236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64712" w:history="1">
        <w:r w:rsidRPr="005F7B56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9342F2" w14:textId="31304EC6" w:rsidR="00D23236" w:rsidRDefault="00D23236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64713" w:history="1">
        <w:r w:rsidRPr="005F7B56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40C287" w14:textId="077BFD3B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064698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064699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0520918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85646D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064700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064701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064702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3A8D736F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85646D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064703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14222D2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" b="1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0667C7EC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lastRenderedPageBreak/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291C1362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85646D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5E826468" w:rsidR="009645D8" w:rsidRDefault="00DE5ABA" w:rsidP="00DE5ABA">
      <w:pPr>
        <w:pStyle w:val="Titre3"/>
      </w:pPr>
      <w:bookmarkStart w:id="6" w:name="_Toc109064704"/>
      <w:r>
        <w:t>Java est un langage compilé et interprété</w:t>
      </w:r>
      <w:bookmarkEnd w:id="6"/>
    </w:p>
    <w:p w14:paraId="75D6C7BC" w14:textId="71215E90" w:rsidR="00DE5ABA" w:rsidRDefault="00A2074A" w:rsidP="00DE5ABA">
      <w:r>
        <w:t>JIT</w:t>
      </w:r>
    </w:p>
    <w:p w14:paraId="2835A8D5" w14:textId="3BDF46B8" w:rsidR="00A2074A" w:rsidRDefault="00000000" w:rsidP="00DE5ABA">
      <w:hyperlink r:id="rId12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77777777" w:rsidR="00A2074A" w:rsidRDefault="00A2074A" w:rsidP="00DE5ABA"/>
    <w:p w14:paraId="1BE31174" w14:textId="77777777" w:rsidR="00A2074A" w:rsidRPr="00DE5ABA" w:rsidRDefault="00A2074A" w:rsidP="00DE5ABA"/>
    <w:p w14:paraId="141B792F" w14:textId="77777777" w:rsidR="00DE5ABA" w:rsidRDefault="00DE5ABA" w:rsidP="00403A6C"/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064705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064706"/>
      <w:r>
        <w:lastRenderedPageBreak/>
        <w:t>Historique des versions de Java</w:t>
      </w:r>
      <w:bookmarkEnd w:id="8"/>
    </w:p>
    <w:p w14:paraId="23E95E79" w14:textId="2C978616" w:rsidR="00D22331" w:rsidRDefault="00000000" w:rsidP="00D22331">
      <w:hyperlink r:id="rId16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064707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7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8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9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0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1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lastRenderedPageBreak/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3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4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6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EC4C9D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8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9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064708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064709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064710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064711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064712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064713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lastRenderedPageBreak/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E989E" w14:textId="77777777" w:rsidR="007C6383" w:rsidRDefault="007C6383" w:rsidP="00403A6C">
      <w:pPr>
        <w:spacing w:after="0" w:line="240" w:lineRule="auto"/>
      </w:pPr>
      <w:r>
        <w:separator/>
      </w:r>
    </w:p>
  </w:endnote>
  <w:endnote w:type="continuationSeparator" w:id="0">
    <w:p w14:paraId="159CD98F" w14:textId="77777777" w:rsidR="007C6383" w:rsidRDefault="007C6383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B55EA" w14:textId="77777777" w:rsidR="007C6383" w:rsidRDefault="007C6383" w:rsidP="00403A6C">
      <w:pPr>
        <w:spacing w:after="0" w:line="240" w:lineRule="auto"/>
      </w:pPr>
      <w:r>
        <w:separator/>
      </w:r>
    </w:p>
  </w:footnote>
  <w:footnote w:type="continuationSeparator" w:id="0">
    <w:p w14:paraId="2324A2A0" w14:textId="77777777" w:rsidR="007C6383" w:rsidRDefault="007C6383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7AEDF639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EC4C9D">
            <w:rPr>
              <w:rFonts w:asciiTheme="majorBidi" w:hAnsiTheme="majorBidi" w:cstheme="majorBidi"/>
              <w:noProof/>
              <w:sz w:val="18"/>
              <w:szCs w:val="18"/>
            </w:rPr>
            <w:t>18-07-2022 18:16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7849"/>
    <w:rsid w:val="0006123D"/>
    <w:rsid w:val="00091F57"/>
    <w:rsid w:val="0009336F"/>
    <w:rsid w:val="000E7F6C"/>
    <w:rsid w:val="000F1D3B"/>
    <w:rsid w:val="00103DBA"/>
    <w:rsid w:val="00113F25"/>
    <w:rsid w:val="00173EB2"/>
    <w:rsid w:val="00183426"/>
    <w:rsid w:val="001910A0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6383"/>
    <w:rsid w:val="007C76AB"/>
    <w:rsid w:val="007D3C96"/>
    <w:rsid w:val="007E26C3"/>
    <w:rsid w:val="007F4A36"/>
    <w:rsid w:val="00817437"/>
    <w:rsid w:val="0085646D"/>
    <w:rsid w:val="00896FCF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D5708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74B66"/>
    <w:rsid w:val="00E84243"/>
    <w:rsid w:val="00EA7BDC"/>
    <w:rsid w:val="00EC4C9D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avawithus.com/fr/que-fait-un-compilateur-juste-a-temps-jit/" TargetMode="External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sv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532</TotalTime>
  <Pages>9</Pages>
  <Words>1266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82</cp:revision>
  <dcterms:created xsi:type="dcterms:W3CDTF">2022-07-14T17:44:00Z</dcterms:created>
  <dcterms:modified xsi:type="dcterms:W3CDTF">2022-07-18T17:24:00Z</dcterms:modified>
</cp:coreProperties>
</file>